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68A2F" w14:textId="60E01C91" w:rsidR="00D3702A" w:rsidRPr="00D3702A" w:rsidRDefault="00587D13" w:rsidP="002B13DB">
      <w:pPr>
        <w:pStyle w:val="Subseo"/>
        <w:rPr>
          <w:rFonts w:ascii="Arial" w:hAnsi="Arial" w:cs="Arial"/>
          <w:color w:val="auto"/>
          <w:sz w:val="28"/>
          <w:szCs w:val="28"/>
        </w:rPr>
      </w:pPr>
      <w:r w:rsidRPr="00D3702A">
        <w:rPr>
          <w:rFonts w:ascii="Arial" w:hAnsi="Arial" w:cs="Arial"/>
          <w:color w:val="auto"/>
          <w:sz w:val="28"/>
          <w:szCs w:val="28"/>
        </w:rPr>
        <w:t>Lucas Cardoso Lentz</w:t>
      </w:r>
    </w:p>
    <w:p w14:paraId="006A47BD" w14:textId="0C2E4FC2" w:rsidR="006E2AD9" w:rsidRPr="002B13DB" w:rsidRDefault="00D3702A" w:rsidP="002B13DB">
      <w:pPr>
        <w:pStyle w:val="Subse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 </w:t>
      </w:r>
      <w:r w:rsidR="00562700" w:rsidRPr="002B13DB">
        <w:rPr>
          <w:rFonts w:ascii="Arial" w:hAnsi="Arial" w:cs="Arial"/>
          <w:color w:val="auto"/>
          <w:sz w:val="24"/>
          <w:szCs w:val="24"/>
        </w:rPr>
        <w:t xml:space="preserve">Brasileiro, </w:t>
      </w:r>
      <w:r w:rsidR="007D52B0" w:rsidRPr="002B13DB">
        <w:rPr>
          <w:rFonts w:ascii="Arial" w:hAnsi="Arial" w:cs="Arial"/>
          <w:color w:val="auto"/>
          <w:sz w:val="24"/>
          <w:szCs w:val="24"/>
        </w:rPr>
        <w:t>solteiro</w:t>
      </w:r>
      <w:r w:rsidR="00562700" w:rsidRPr="002B13DB">
        <w:rPr>
          <w:rFonts w:ascii="Arial" w:hAnsi="Arial" w:cs="Arial"/>
          <w:color w:val="auto"/>
          <w:sz w:val="24"/>
          <w:szCs w:val="24"/>
        </w:rPr>
        <w:t xml:space="preserve">, </w:t>
      </w:r>
      <w:r w:rsidR="000B1943">
        <w:rPr>
          <w:rFonts w:ascii="Arial" w:hAnsi="Arial" w:cs="Arial"/>
          <w:color w:val="auto"/>
          <w:sz w:val="24"/>
          <w:szCs w:val="24"/>
        </w:rPr>
        <w:t>20</w:t>
      </w:r>
      <w:r w:rsidR="007D52B0" w:rsidRPr="002B13DB">
        <w:rPr>
          <w:rFonts w:ascii="Arial" w:hAnsi="Arial" w:cs="Arial"/>
          <w:color w:val="auto"/>
          <w:sz w:val="24"/>
          <w:szCs w:val="24"/>
        </w:rPr>
        <w:t xml:space="preserve"> </w:t>
      </w:r>
      <w:r w:rsidR="006E2AD9" w:rsidRPr="002B13DB">
        <w:rPr>
          <w:rFonts w:ascii="Arial" w:hAnsi="Arial" w:cs="Arial"/>
          <w:color w:val="auto"/>
          <w:sz w:val="24"/>
          <w:szCs w:val="24"/>
        </w:rPr>
        <w:t>anos.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 w:rsidR="007D52B0" w:rsidRPr="002B13DB">
        <w:rPr>
          <w:rFonts w:ascii="Arial" w:hAnsi="Arial" w:cs="Arial"/>
          <w:color w:val="auto"/>
          <w:sz w:val="24"/>
          <w:szCs w:val="24"/>
        </w:rPr>
        <w:t>Av</w:t>
      </w:r>
      <w:r w:rsidR="002A7218" w:rsidRPr="002B13DB">
        <w:rPr>
          <w:rFonts w:ascii="Arial" w:hAnsi="Arial" w:cs="Arial"/>
          <w:color w:val="auto"/>
          <w:sz w:val="24"/>
          <w:szCs w:val="24"/>
        </w:rPr>
        <w:t xml:space="preserve">. </w:t>
      </w:r>
      <w:r w:rsidR="007D52B0" w:rsidRPr="002B13DB">
        <w:rPr>
          <w:rFonts w:ascii="Arial" w:hAnsi="Arial" w:cs="Arial"/>
          <w:color w:val="auto"/>
          <w:sz w:val="24"/>
          <w:szCs w:val="24"/>
        </w:rPr>
        <w:t>Raimundo</w:t>
      </w:r>
      <w:r w:rsidR="004771C7" w:rsidRPr="002B13DB">
        <w:rPr>
          <w:rFonts w:ascii="Arial" w:hAnsi="Arial" w:cs="Arial"/>
          <w:color w:val="auto"/>
          <w:sz w:val="24"/>
          <w:szCs w:val="24"/>
        </w:rPr>
        <w:t xml:space="preserve"> Pereira de Magalhães</w:t>
      </w:r>
      <w:r w:rsidR="002A7218" w:rsidRPr="002B13DB">
        <w:rPr>
          <w:rFonts w:ascii="Arial" w:hAnsi="Arial" w:cs="Arial"/>
          <w:color w:val="auto"/>
          <w:sz w:val="24"/>
          <w:szCs w:val="24"/>
        </w:rPr>
        <w:t xml:space="preserve">, </w:t>
      </w:r>
      <w:r w:rsidR="004771C7" w:rsidRPr="002B13DB">
        <w:rPr>
          <w:rFonts w:ascii="Arial" w:hAnsi="Arial" w:cs="Arial"/>
          <w:color w:val="auto"/>
          <w:sz w:val="24"/>
          <w:szCs w:val="24"/>
        </w:rPr>
        <w:t>2300</w:t>
      </w:r>
      <w:r w:rsidR="002A7218" w:rsidRPr="002B13DB">
        <w:rPr>
          <w:rFonts w:ascii="Arial" w:hAnsi="Arial" w:cs="Arial"/>
          <w:color w:val="auto"/>
          <w:sz w:val="24"/>
          <w:szCs w:val="24"/>
        </w:rPr>
        <w:t xml:space="preserve"> – </w:t>
      </w:r>
      <w:r w:rsidR="004771C7" w:rsidRPr="002B13DB">
        <w:rPr>
          <w:rFonts w:ascii="Arial" w:hAnsi="Arial" w:cs="Arial"/>
          <w:color w:val="auto"/>
          <w:sz w:val="24"/>
          <w:szCs w:val="24"/>
        </w:rPr>
        <w:t>Jardim Iris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 w:rsidR="00583DE5" w:rsidRPr="002B13DB">
        <w:rPr>
          <w:rFonts w:ascii="Arial" w:hAnsi="Arial" w:cs="Arial"/>
          <w:color w:val="auto"/>
          <w:sz w:val="24"/>
          <w:szCs w:val="24"/>
        </w:rPr>
        <w:t>São Paulo</w:t>
      </w:r>
      <w:r w:rsidR="006E2AD9" w:rsidRPr="002B13DB">
        <w:rPr>
          <w:rFonts w:ascii="Arial" w:hAnsi="Arial" w:cs="Arial"/>
          <w:color w:val="auto"/>
          <w:sz w:val="24"/>
          <w:szCs w:val="24"/>
        </w:rPr>
        <w:t xml:space="preserve"> – SP – CEP: </w:t>
      </w:r>
      <w:r w:rsidR="00583DE5" w:rsidRPr="002B13DB">
        <w:rPr>
          <w:rFonts w:ascii="Arial" w:hAnsi="Arial" w:cs="Arial"/>
          <w:color w:val="auto"/>
          <w:sz w:val="24"/>
          <w:szCs w:val="24"/>
        </w:rPr>
        <w:t>05145-000</w:t>
      </w:r>
      <w:r w:rsidR="006E2AD9" w:rsidRPr="002B13DB">
        <w:rPr>
          <w:rFonts w:ascii="Arial" w:hAnsi="Arial" w:cs="Arial"/>
          <w:color w:val="auto"/>
          <w:sz w:val="24"/>
          <w:szCs w:val="24"/>
        </w:rPr>
        <w:t>.</w:t>
      </w:r>
    </w:p>
    <w:p w14:paraId="084EC35A" w14:textId="311525A7" w:rsidR="006E2AD9" w:rsidRPr="002B13DB" w:rsidRDefault="006E2AD9" w:rsidP="002B13DB">
      <w:pPr>
        <w:pStyle w:val="Subseo"/>
        <w:rPr>
          <w:rFonts w:ascii="Arial" w:hAnsi="Arial" w:cs="Arial"/>
          <w:color w:val="auto"/>
          <w:sz w:val="24"/>
          <w:szCs w:val="24"/>
        </w:rPr>
      </w:pPr>
      <w:r w:rsidRPr="002B13DB">
        <w:rPr>
          <w:rFonts w:ascii="Arial" w:hAnsi="Arial" w:cs="Arial"/>
          <w:color w:val="auto"/>
          <w:sz w:val="24"/>
          <w:szCs w:val="24"/>
        </w:rPr>
        <w:t xml:space="preserve">Telefones: (11) </w:t>
      </w:r>
      <w:r w:rsidR="00142F74" w:rsidRPr="002B13DB">
        <w:rPr>
          <w:rFonts w:ascii="Arial" w:hAnsi="Arial" w:cs="Arial"/>
          <w:color w:val="auto"/>
          <w:sz w:val="24"/>
          <w:szCs w:val="24"/>
        </w:rPr>
        <w:t>980543495</w:t>
      </w:r>
      <w:r w:rsidRPr="002B13DB">
        <w:rPr>
          <w:rFonts w:ascii="Arial" w:hAnsi="Arial" w:cs="Arial"/>
          <w:color w:val="auto"/>
          <w:sz w:val="24"/>
          <w:szCs w:val="24"/>
        </w:rPr>
        <w:t>.</w:t>
      </w:r>
    </w:p>
    <w:p w14:paraId="50A9152F" w14:textId="59D970FA" w:rsidR="006E2AD9" w:rsidRPr="002B13DB" w:rsidRDefault="006E2AD9" w:rsidP="002B13DB">
      <w:pPr>
        <w:pStyle w:val="Subseo"/>
        <w:rPr>
          <w:rFonts w:ascii="Arial" w:hAnsi="Arial" w:cs="Arial"/>
          <w:color w:val="auto"/>
          <w:sz w:val="24"/>
          <w:szCs w:val="24"/>
        </w:rPr>
      </w:pPr>
      <w:r w:rsidRPr="002B13DB">
        <w:rPr>
          <w:rFonts w:ascii="Arial" w:hAnsi="Arial" w:cs="Arial"/>
          <w:color w:val="auto"/>
          <w:sz w:val="24"/>
          <w:szCs w:val="24"/>
        </w:rPr>
        <w:t xml:space="preserve">E-mail: </w:t>
      </w:r>
      <w:r w:rsidR="00142F74" w:rsidRPr="002B13DB">
        <w:rPr>
          <w:rFonts w:ascii="Arial" w:hAnsi="Arial" w:cs="Arial"/>
          <w:color w:val="auto"/>
          <w:sz w:val="24"/>
          <w:szCs w:val="24"/>
        </w:rPr>
        <w:t>lucaslentz7</w:t>
      </w:r>
      <w:r w:rsidRPr="002B13DB">
        <w:rPr>
          <w:rFonts w:ascii="Arial" w:hAnsi="Arial" w:cs="Arial"/>
          <w:color w:val="auto"/>
          <w:sz w:val="24"/>
          <w:szCs w:val="24"/>
        </w:rPr>
        <w:t>@gmail.com</w:t>
      </w:r>
    </w:p>
    <w:p w14:paraId="15B8B9C1" w14:textId="698CEAE2" w:rsidR="002B13DB" w:rsidRDefault="002B13DB" w:rsidP="00630E63">
      <w:pPr>
        <w:pStyle w:val="Subseo"/>
        <w:rPr>
          <w:rStyle w:val="Hyperlink"/>
          <w:sz w:val="24"/>
          <w:szCs w:val="24"/>
        </w:rPr>
      </w:pPr>
      <w:r w:rsidRPr="002B13DB">
        <w:rPr>
          <w:rFonts w:ascii="Arial" w:hAnsi="Arial" w:cs="Arial"/>
          <w:color w:val="auto"/>
          <w:sz w:val="24"/>
          <w:szCs w:val="24"/>
        </w:rPr>
        <w:t>Link do perfil do LinkedIn:</w:t>
      </w:r>
      <w:r w:rsidRPr="002B13DB">
        <w:rPr>
          <w:sz w:val="24"/>
          <w:szCs w:val="24"/>
        </w:rPr>
        <w:t xml:space="preserve"> </w:t>
      </w:r>
      <w:hyperlink r:id="rId11" w:history="1">
        <w:r w:rsidRPr="002B13DB">
          <w:rPr>
            <w:rStyle w:val="Hyperlink"/>
            <w:sz w:val="24"/>
            <w:szCs w:val="24"/>
          </w:rPr>
          <w:t>Lucas Lentz | LinkedIn</w:t>
        </w:r>
      </w:hyperlink>
    </w:p>
    <w:p w14:paraId="1F71C834" w14:textId="77777777" w:rsidR="00D3702A" w:rsidRPr="00D3702A" w:rsidRDefault="00D3702A" w:rsidP="00630E63">
      <w:pPr>
        <w:pStyle w:val="Subseo"/>
        <w:rPr>
          <w:sz w:val="24"/>
          <w:szCs w:val="24"/>
        </w:rPr>
      </w:pPr>
    </w:p>
    <w:p w14:paraId="019E87FA" w14:textId="5E1BCCBF" w:rsidR="006E2AD9" w:rsidRPr="00A20210" w:rsidRDefault="002B13DB" w:rsidP="001F15BD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  <w:r w:rsidRPr="00A20210">
        <w:rPr>
          <w:rFonts w:ascii="Arial" w:hAnsi="Arial" w:cs="Arial"/>
          <w:color w:val="auto"/>
          <w:sz w:val="24"/>
          <w:szCs w:val="24"/>
          <w:u w:val="single"/>
        </w:rPr>
        <w:t xml:space="preserve">Apresentação </w:t>
      </w:r>
    </w:p>
    <w:p w14:paraId="4632DB74" w14:textId="5A8BA1E4" w:rsidR="002B13DB" w:rsidRPr="00D3702A" w:rsidRDefault="002B13DB" w:rsidP="001F15BD">
      <w:pPr>
        <w:pStyle w:val="Subseo"/>
        <w:rPr>
          <w:rFonts w:ascii="Arial" w:hAnsi="Arial" w:cs="Arial"/>
          <w:b w:val="0"/>
          <w:color w:val="auto"/>
          <w:sz w:val="22"/>
          <w:szCs w:val="22"/>
        </w:rPr>
      </w:pPr>
      <w:r w:rsidRPr="00D3702A">
        <w:rPr>
          <w:rFonts w:ascii="Arial" w:hAnsi="Arial" w:cs="Arial"/>
          <w:b w:val="0"/>
          <w:color w:val="auto"/>
          <w:sz w:val="22"/>
          <w:szCs w:val="22"/>
        </w:rPr>
        <w:t xml:space="preserve">Olá, meu nome é Lucas, sou aluno da instituição da faculdade Anhanguera (tecnologia em análise e desenvolvimento de </w:t>
      </w:r>
      <w:r w:rsidR="00172055" w:rsidRPr="00D3702A">
        <w:rPr>
          <w:rFonts w:ascii="Arial" w:hAnsi="Arial" w:cs="Arial"/>
          <w:b w:val="0"/>
          <w:color w:val="auto"/>
          <w:sz w:val="22"/>
          <w:szCs w:val="22"/>
        </w:rPr>
        <w:t>sistemas) busco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t xml:space="preserve"> minha primeira oportunidade na área de TI</w:t>
      </w:r>
      <w:r w:rsidR="00172055" w:rsidRPr="00D3702A">
        <w:rPr>
          <w:rFonts w:ascii="Arial" w:hAnsi="Arial" w:cs="Arial"/>
          <w:b w:val="0"/>
          <w:color w:val="auto"/>
          <w:sz w:val="22"/>
          <w:szCs w:val="22"/>
        </w:rPr>
        <w:t>.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Minhas qualidades: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Esforçado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Criativo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Inteligente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Trabalho bem em equipe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Foco em resultados</w:t>
      </w:r>
      <w:r w:rsidRPr="00D3702A">
        <w:rPr>
          <w:rFonts w:ascii="Arial" w:hAnsi="Arial" w:cs="Arial"/>
          <w:b w:val="0"/>
          <w:sz w:val="22"/>
          <w:szCs w:val="22"/>
        </w:rPr>
        <w:t xml:space="preserve"> 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Comprometimento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br/>
        <w:t>Inteligência emocional</w:t>
      </w:r>
    </w:p>
    <w:p w14:paraId="2FA4047D" w14:textId="6B8AA3C2" w:rsidR="00806338" w:rsidRDefault="00806338" w:rsidP="001F15BD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 w:rsidRPr="00A20210">
        <w:rPr>
          <w:rFonts w:ascii="Arial" w:hAnsi="Arial" w:cs="Arial"/>
          <w:color w:val="auto"/>
          <w:sz w:val="24"/>
          <w:szCs w:val="24"/>
          <w:u w:val="single"/>
        </w:rPr>
        <w:t>O</w:t>
      </w:r>
      <w:r>
        <w:rPr>
          <w:rFonts w:ascii="Arial" w:hAnsi="Arial" w:cs="Arial"/>
          <w:color w:val="auto"/>
          <w:sz w:val="24"/>
          <w:szCs w:val="24"/>
          <w:u w:val="single"/>
        </w:rPr>
        <w:t>bjetivo</w:t>
      </w:r>
    </w:p>
    <w:p w14:paraId="39D34029" w14:textId="75877304" w:rsidR="006E2AD9" w:rsidRPr="00D3702A" w:rsidRDefault="004F1CBB" w:rsidP="00630E63">
      <w:pPr>
        <w:pStyle w:val="Subseo"/>
        <w:rPr>
          <w:rFonts w:ascii="Arial" w:hAnsi="Arial" w:cs="Arial"/>
          <w:b w:val="0"/>
          <w:color w:val="auto"/>
          <w:sz w:val="22"/>
          <w:szCs w:val="22"/>
        </w:rPr>
      </w:pPr>
      <w:r w:rsidRPr="00D3702A">
        <w:rPr>
          <w:rFonts w:ascii="Arial" w:hAnsi="Arial" w:cs="Arial"/>
          <w:b w:val="0"/>
          <w:color w:val="auto"/>
          <w:sz w:val="22"/>
          <w:szCs w:val="22"/>
        </w:rPr>
        <w:t xml:space="preserve">Estágio </w:t>
      </w:r>
      <w:r w:rsidR="00D3702A" w:rsidRPr="00D3702A">
        <w:rPr>
          <w:rFonts w:ascii="Arial" w:hAnsi="Arial" w:cs="Arial"/>
          <w:b w:val="0"/>
          <w:color w:val="auto"/>
          <w:sz w:val="22"/>
          <w:szCs w:val="22"/>
        </w:rPr>
        <w:t>na área de</w:t>
      </w:r>
      <w:r w:rsidRPr="00D3702A">
        <w:rPr>
          <w:rFonts w:ascii="Arial" w:hAnsi="Arial" w:cs="Arial"/>
          <w:b w:val="0"/>
          <w:color w:val="auto"/>
          <w:sz w:val="22"/>
          <w:szCs w:val="22"/>
        </w:rPr>
        <w:t xml:space="preserve"> TI</w:t>
      </w:r>
    </w:p>
    <w:p w14:paraId="78514387" w14:textId="5A3879DD" w:rsidR="006E2AD9" w:rsidRPr="00D3702A" w:rsidRDefault="00806338" w:rsidP="00630E63">
      <w:pPr>
        <w:pStyle w:val="Subseo"/>
        <w:rPr>
          <w:rFonts w:ascii="Arial" w:hAnsi="Arial" w:cs="Arial"/>
          <w:b w:val="0"/>
          <w:color w:val="auto"/>
          <w:sz w:val="22"/>
          <w:szCs w:val="22"/>
        </w:rPr>
      </w:pPr>
      <w:r w:rsidRPr="00D3702A">
        <w:rPr>
          <w:rFonts w:ascii="Arial" w:hAnsi="Arial" w:cs="Arial"/>
          <w:b w:val="0"/>
          <w:color w:val="auto"/>
          <w:sz w:val="22"/>
          <w:szCs w:val="22"/>
        </w:rPr>
        <w:t xml:space="preserve">Conclui o curso de informática na instituição </w:t>
      </w:r>
      <w:proofErr w:type="spellStart"/>
      <w:r w:rsidRPr="00D3702A">
        <w:rPr>
          <w:rFonts w:ascii="Arial" w:hAnsi="Arial" w:cs="Arial"/>
          <w:b w:val="0"/>
          <w:color w:val="auto"/>
          <w:sz w:val="22"/>
          <w:szCs w:val="22"/>
        </w:rPr>
        <w:t>Opengo</w:t>
      </w:r>
      <w:proofErr w:type="spellEnd"/>
      <w:r w:rsidRPr="00D3702A">
        <w:rPr>
          <w:rFonts w:ascii="Arial" w:hAnsi="Arial" w:cs="Arial"/>
          <w:b w:val="0"/>
          <w:color w:val="auto"/>
          <w:sz w:val="22"/>
          <w:szCs w:val="22"/>
        </w:rPr>
        <w:t>, porém o estágio é um requisito para retirar o certificado.</w:t>
      </w:r>
    </w:p>
    <w:p w14:paraId="7A1B3135" w14:textId="77777777" w:rsidR="00806338" w:rsidRPr="00D3702A" w:rsidRDefault="00806338" w:rsidP="00D3702A">
      <w:pPr>
        <w:pStyle w:val="Subseo"/>
        <w:rPr>
          <w:rFonts w:ascii="Arial" w:hAnsi="Arial" w:cs="Arial"/>
          <w:b w:val="0"/>
          <w:color w:val="auto"/>
          <w:sz w:val="22"/>
          <w:szCs w:val="22"/>
        </w:rPr>
      </w:pPr>
      <w:r w:rsidRPr="00D3702A">
        <w:rPr>
          <w:rFonts w:ascii="Arial" w:hAnsi="Arial" w:cs="Arial"/>
          <w:b w:val="0"/>
          <w:color w:val="auto"/>
          <w:sz w:val="22"/>
          <w:szCs w:val="22"/>
        </w:rPr>
        <w:t>Em busca de oportunidade de estágio na área de Tecnologia.</w:t>
      </w:r>
    </w:p>
    <w:p w14:paraId="003BC162" w14:textId="77777777" w:rsidR="00806338" w:rsidRPr="00D3702A" w:rsidRDefault="00806338" w:rsidP="00D3702A">
      <w:pPr>
        <w:pStyle w:val="Subseo"/>
        <w:rPr>
          <w:rFonts w:ascii="Arial" w:hAnsi="Arial" w:cs="Arial"/>
          <w:b w:val="0"/>
          <w:color w:val="auto"/>
          <w:sz w:val="22"/>
          <w:szCs w:val="22"/>
        </w:rPr>
      </w:pPr>
      <w:r w:rsidRPr="00D3702A">
        <w:rPr>
          <w:rFonts w:ascii="Arial" w:hAnsi="Arial" w:cs="Arial"/>
          <w:b w:val="0"/>
          <w:color w:val="auto"/>
          <w:sz w:val="22"/>
          <w:szCs w:val="22"/>
        </w:rPr>
        <w:t>Em busca de crescimento profissional na área de Tecnologia.</w:t>
      </w:r>
    </w:p>
    <w:p w14:paraId="230BE471" w14:textId="1573D0E6" w:rsidR="00172055" w:rsidRPr="00806338" w:rsidRDefault="00806338" w:rsidP="006A7067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  <w:r w:rsidRPr="00806338">
        <w:rPr>
          <w:rFonts w:ascii="Arial" w:hAnsi="Arial" w:cs="Arial"/>
          <w:color w:val="auto"/>
          <w:sz w:val="24"/>
          <w:szCs w:val="24"/>
          <w:u w:val="single"/>
        </w:rPr>
        <w:t xml:space="preserve">Formação Acadêmica </w:t>
      </w:r>
    </w:p>
    <w:p w14:paraId="60988727" w14:textId="5F7535FD" w:rsidR="006E2AD9" w:rsidRDefault="006E4FEA" w:rsidP="006A7067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Formado em </w:t>
      </w:r>
      <w:r w:rsidR="002B13DB" w:rsidRPr="00A20210">
        <w:rPr>
          <w:rFonts w:ascii="Arial" w:hAnsi="Arial" w:cs="Arial"/>
          <w:b w:val="0"/>
          <w:color w:val="auto"/>
          <w:sz w:val="24"/>
          <w:szCs w:val="24"/>
        </w:rPr>
        <w:t xml:space="preserve">análise e desenvolvimento de sistemas na instituição Anhanguera </w:t>
      </w:r>
      <w:r w:rsidR="00172055" w:rsidRPr="00A20210">
        <w:rPr>
          <w:rFonts w:ascii="Arial" w:hAnsi="Arial" w:cs="Arial"/>
          <w:b w:val="0"/>
          <w:color w:val="auto"/>
          <w:sz w:val="24"/>
          <w:szCs w:val="24"/>
        </w:rPr>
        <w:t>–</w:t>
      </w:r>
      <w:r w:rsidR="002B13DB" w:rsidRPr="00A20210">
        <w:rPr>
          <w:rFonts w:ascii="Arial" w:hAnsi="Arial" w:cs="Arial"/>
          <w:b w:val="0"/>
          <w:color w:val="auto"/>
          <w:sz w:val="24"/>
          <w:szCs w:val="24"/>
        </w:rPr>
        <w:t xml:space="preserve"> Pirituba</w:t>
      </w:r>
    </w:p>
    <w:p w14:paraId="6B44F8F1" w14:textId="10DF12D3" w:rsidR="00806338" w:rsidRDefault="00806338" w:rsidP="006A7067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Data de Término: 06/2024</w:t>
      </w:r>
    </w:p>
    <w:p w14:paraId="3BAA9723" w14:textId="77777777" w:rsidR="00D3702A" w:rsidRDefault="00D3702A" w:rsidP="00D3702A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</w:p>
    <w:p w14:paraId="2A3BAD2F" w14:textId="769DE2F8" w:rsidR="00BD2B39" w:rsidRDefault="00BD2B39" w:rsidP="00D3702A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Fazendo Redes e Computadores </w:t>
      </w:r>
      <w:r w:rsidR="00F97919">
        <w:rPr>
          <w:rFonts w:ascii="Arial" w:hAnsi="Arial" w:cs="Arial"/>
          <w:b w:val="0"/>
          <w:color w:val="auto"/>
          <w:sz w:val="24"/>
          <w:szCs w:val="24"/>
        </w:rPr>
        <w:t xml:space="preserve"> na instituição  Anhanguera </w:t>
      </w:r>
      <w:r w:rsidR="00F97919" w:rsidRPr="00A20210">
        <w:rPr>
          <w:rFonts w:ascii="Arial" w:hAnsi="Arial" w:cs="Arial"/>
          <w:b w:val="0"/>
          <w:color w:val="auto"/>
          <w:sz w:val="24"/>
          <w:szCs w:val="24"/>
        </w:rPr>
        <w:t>– Pirituba</w:t>
      </w:r>
      <w:r w:rsidR="00F97919">
        <w:rPr>
          <w:rFonts w:ascii="Arial" w:hAnsi="Arial" w:cs="Arial"/>
          <w:b w:val="0"/>
          <w:color w:val="auto"/>
          <w:sz w:val="24"/>
          <w:szCs w:val="24"/>
        </w:rPr>
        <w:t xml:space="preserve"> 1 semestre</w:t>
      </w:r>
    </w:p>
    <w:p w14:paraId="4E4BF1A3" w14:textId="66DFD6AE" w:rsidR="00F97919" w:rsidRDefault="00F97919" w:rsidP="00D3702A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Conclusão  em 06/2026</w:t>
      </w:r>
    </w:p>
    <w:p w14:paraId="34A932EA" w14:textId="77777777" w:rsidR="00BD2B39" w:rsidRPr="00BD2B39" w:rsidRDefault="00BD2B39" w:rsidP="00D3702A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</w:p>
    <w:p w14:paraId="7BF4DC5C" w14:textId="2F68D9B1" w:rsidR="00D3702A" w:rsidRDefault="00D3702A" w:rsidP="00D3702A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color w:val="auto"/>
          <w:sz w:val="24"/>
          <w:szCs w:val="24"/>
        </w:rPr>
        <w:t xml:space="preserve">Concluído curso de </w:t>
      </w:r>
      <w:r w:rsidR="00F97919">
        <w:rPr>
          <w:rFonts w:ascii="Arial" w:hAnsi="Arial" w:cs="Arial"/>
          <w:b w:val="0"/>
          <w:color w:val="auto"/>
          <w:sz w:val="24"/>
          <w:szCs w:val="24"/>
        </w:rPr>
        <w:t>Técnico de informática</w:t>
      </w:r>
      <w:r w:rsidRPr="00A20210">
        <w:rPr>
          <w:rFonts w:ascii="Arial" w:hAnsi="Arial" w:cs="Arial"/>
          <w:b w:val="0"/>
          <w:color w:val="auto"/>
          <w:sz w:val="24"/>
          <w:szCs w:val="24"/>
        </w:rPr>
        <w:t xml:space="preserve"> na instituição </w:t>
      </w:r>
      <w:proofErr w:type="spellStart"/>
      <w:r w:rsidRPr="00A20210">
        <w:rPr>
          <w:rFonts w:ascii="Arial" w:hAnsi="Arial" w:cs="Arial"/>
          <w:b w:val="0"/>
          <w:color w:val="auto"/>
          <w:sz w:val="24"/>
          <w:szCs w:val="24"/>
        </w:rPr>
        <w:t>Opengo</w:t>
      </w:r>
      <w:proofErr w:type="spellEnd"/>
      <w:r w:rsidR="00F97919">
        <w:rPr>
          <w:rFonts w:ascii="Arial" w:hAnsi="Arial" w:cs="Arial"/>
          <w:b w:val="0"/>
          <w:color w:val="auto"/>
          <w:sz w:val="24"/>
          <w:szCs w:val="24"/>
        </w:rPr>
        <w:t xml:space="preserve"> em 2022 </w:t>
      </w:r>
    </w:p>
    <w:p w14:paraId="7BB6BB51" w14:textId="6FC252F3" w:rsidR="00D3702A" w:rsidRPr="00BD2B39" w:rsidRDefault="00D3702A" w:rsidP="00D3702A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</w:p>
    <w:p w14:paraId="76B30E1C" w14:textId="77777777" w:rsidR="00BE6A96" w:rsidRDefault="00BE6A96" w:rsidP="00D3702A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</w:p>
    <w:p w14:paraId="5481534F" w14:textId="29C8B375" w:rsidR="00BE6A96" w:rsidRPr="00BE6A96" w:rsidRDefault="00BE6A96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  <w:r w:rsidRPr="00BE6A96">
        <w:rPr>
          <w:rFonts w:ascii="Arial" w:hAnsi="Arial" w:cs="Arial"/>
          <w:color w:val="auto"/>
          <w:sz w:val="24"/>
          <w:szCs w:val="24"/>
          <w:u w:val="single"/>
        </w:rPr>
        <w:t>Experiência Profissional</w:t>
      </w:r>
    </w:p>
    <w:p w14:paraId="1B4D34F2" w14:textId="47948C64" w:rsidR="00D3702A" w:rsidRDefault="00BE6A96" w:rsidP="006A7067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Empresa: </w:t>
      </w:r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NeoCompenentes</w:t>
      </w:r>
      <w:proofErr w:type="spellEnd"/>
    </w:p>
    <w:p w14:paraId="492E805D" w14:textId="4F95D8CA" w:rsidR="00BE6A96" w:rsidRDefault="00BE6A96" w:rsidP="006A7067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Cargo: Programador Trainee</w:t>
      </w:r>
    </w:p>
    <w:p w14:paraId="1A24E0F0" w14:textId="77777777" w:rsidR="00AD7D50" w:rsidRDefault="00D80BCE" w:rsidP="006A7067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Atividades:</w:t>
      </w:r>
    </w:p>
    <w:p w14:paraId="2455EFE8" w14:textId="003771C0" w:rsidR="00BE6A96" w:rsidRDefault="00D80BCE" w:rsidP="006A7067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 Desenvolvimento e manutenção Web</w:t>
      </w:r>
      <w:r w:rsidR="00AD7D50">
        <w:rPr>
          <w:rFonts w:ascii="Arial" w:hAnsi="Arial" w:cs="Arial"/>
          <w:b w:val="0"/>
          <w:color w:val="auto"/>
          <w:sz w:val="24"/>
          <w:szCs w:val="24"/>
        </w:rPr>
        <w:t>. Suporte aos colaboradores(</w:t>
      </w:r>
      <w:r w:rsidR="00801506">
        <w:rPr>
          <w:rFonts w:ascii="Arial" w:hAnsi="Arial" w:cs="Arial"/>
          <w:b w:val="0"/>
          <w:color w:val="auto"/>
          <w:sz w:val="24"/>
          <w:szCs w:val="24"/>
        </w:rPr>
        <w:t>S</w:t>
      </w:r>
      <w:r w:rsidR="00AD7D50">
        <w:rPr>
          <w:rFonts w:ascii="Arial" w:hAnsi="Arial" w:cs="Arial"/>
          <w:b w:val="0"/>
          <w:color w:val="auto"/>
          <w:sz w:val="24"/>
          <w:szCs w:val="24"/>
        </w:rPr>
        <w:t>ite,</w:t>
      </w:r>
      <w:r w:rsidR="00C00102">
        <w:rPr>
          <w:rFonts w:ascii="Arial" w:hAnsi="Arial" w:cs="Arial"/>
          <w:b w:val="0"/>
          <w:color w:val="auto"/>
          <w:sz w:val="24"/>
          <w:szCs w:val="24"/>
        </w:rPr>
        <w:t xml:space="preserve"> pacote </w:t>
      </w:r>
      <w:r w:rsidR="00AD7D50">
        <w:rPr>
          <w:rFonts w:ascii="Arial" w:hAnsi="Arial" w:cs="Arial"/>
          <w:b w:val="0"/>
          <w:color w:val="auto"/>
          <w:sz w:val="24"/>
          <w:szCs w:val="24"/>
        </w:rPr>
        <w:t>Office, Hardware) e usuários  do site.</w:t>
      </w:r>
      <w:r w:rsidR="00AD7D50" w:rsidRPr="00AD7D50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</w:p>
    <w:p w14:paraId="06CCDDF3" w14:textId="77777777" w:rsidR="00D25F17" w:rsidRPr="00AD7D50" w:rsidRDefault="00D25F17" w:rsidP="006A7067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</w:p>
    <w:p w14:paraId="3A2DD47A" w14:textId="77777777" w:rsidR="00BE6A96" w:rsidRPr="00AD7D50" w:rsidRDefault="00BE6A96" w:rsidP="006A7067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</w:p>
    <w:p w14:paraId="20F2B6E5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5270A160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7DD64372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63245AB3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324CC31A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13FF9D7B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207FC749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4C472F9F" w14:textId="77777777" w:rsidR="003B3439" w:rsidRDefault="003B3439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</w:p>
    <w:p w14:paraId="2DEC9E98" w14:textId="61FAC89E" w:rsidR="00D3702A" w:rsidRPr="00111435" w:rsidRDefault="00D3702A" w:rsidP="00D3702A">
      <w:pPr>
        <w:pStyle w:val="Subseo"/>
        <w:rPr>
          <w:rFonts w:ascii="Arial" w:hAnsi="Arial" w:cs="Arial"/>
          <w:color w:val="auto"/>
          <w:sz w:val="24"/>
          <w:szCs w:val="24"/>
        </w:rPr>
      </w:pPr>
      <w:r w:rsidRPr="00D3702A">
        <w:rPr>
          <w:rFonts w:ascii="Arial" w:hAnsi="Arial" w:cs="Arial"/>
          <w:color w:val="auto"/>
          <w:sz w:val="24"/>
          <w:szCs w:val="24"/>
          <w:u w:val="single"/>
        </w:rPr>
        <w:t>Certificações</w:t>
      </w:r>
      <w:r w:rsidR="00111435" w:rsidRPr="00111435">
        <w:rPr>
          <w:rFonts w:ascii="Arial" w:hAnsi="Arial" w:cs="Arial"/>
          <w:color w:val="auto"/>
          <w:sz w:val="24"/>
          <w:szCs w:val="24"/>
          <w:u w:val="single"/>
        </w:rPr>
        <w:t xml:space="preserve"> </w:t>
      </w:r>
      <w:r w:rsidR="00111435">
        <w:rPr>
          <w:rFonts w:ascii="Arial" w:hAnsi="Arial" w:cs="Arial"/>
          <w:color w:val="auto"/>
          <w:sz w:val="24"/>
          <w:szCs w:val="24"/>
          <w:u w:val="single"/>
        </w:rPr>
        <w:t>e Conhecimentos</w:t>
      </w:r>
    </w:p>
    <w:p w14:paraId="6D34EC65" w14:textId="10E4A077" w:rsidR="00F33851" w:rsidRPr="00D3702A" w:rsidRDefault="00806338" w:rsidP="00D3702A">
      <w:pPr>
        <w:pStyle w:val="Subseo"/>
        <w:numPr>
          <w:ilvl w:val="0"/>
          <w:numId w:val="30"/>
        </w:numPr>
        <w:rPr>
          <w:rFonts w:ascii="Arial" w:hAnsi="Arial" w:cs="Arial"/>
          <w:color w:val="auto"/>
          <w:sz w:val="24"/>
          <w:szCs w:val="24"/>
          <w:u w:val="single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Domínio</w:t>
      </w:r>
      <w:r w:rsidR="004F380B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804BE5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e e-mails</w:t>
      </w:r>
      <w:r w:rsidR="00F33851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225DCE1D" w14:textId="7B91CF78" w:rsidR="00F33851" w:rsidRPr="00A20210" w:rsidRDefault="00804BE5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Google adwords</w:t>
      </w:r>
      <w:r w:rsidR="00F33851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03B8E5E9" w14:textId="4D76C855" w:rsidR="00F33851" w:rsidRPr="00A20210" w:rsidRDefault="00C439D8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Gestão administrativa</w:t>
      </w:r>
      <w:r w:rsidR="00F33851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6758D809" w14:textId="641FD420" w:rsidR="00F33851" w:rsidRPr="00A20210" w:rsidRDefault="00C439D8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Introdução a informática</w:t>
      </w:r>
      <w:r w:rsidR="00F33851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5664BA8B" w14:textId="04ECAD81" w:rsidR="00F33851" w:rsidRPr="00A20210" w:rsidRDefault="00C439D8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Empreendedorismo</w:t>
      </w:r>
      <w:r w:rsidR="00F33851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71554833" w14:textId="2F2AFCA6" w:rsidR="00F33851" w:rsidRPr="00A20210" w:rsidRDefault="00C439D8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Liderança Eficaz</w:t>
      </w:r>
      <w:r w:rsidR="00F33851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6FBFC755" w14:textId="654DC0F1" w:rsidR="00F33851" w:rsidRPr="00A20210" w:rsidRDefault="00790F14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Windows 10</w:t>
      </w:r>
      <w:r w:rsidR="00F33851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72EFC3FA" w14:textId="44A21276" w:rsidR="00790F14" w:rsidRPr="00A20210" w:rsidRDefault="00790F14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Segurança Digital</w:t>
      </w:r>
    </w:p>
    <w:p w14:paraId="18AB103C" w14:textId="6790B5EC" w:rsidR="00790F14" w:rsidRPr="00A20210" w:rsidRDefault="00790F14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Marketing Digital</w:t>
      </w:r>
    </w:p>
    <w:p w14:paraId="35A01ABE" w14:textId="130C3C33" w:rsidR="00BE6B4A" w:rsidRPr="00A20210" w:rsidRDefault="00BE6B4A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ACESS</w:t>
      </w:r>
    </w:p>
    <w:p w14:paraId="576E2C18" w14:textId="2A4247DD" w:rsidR="00BE6B4A" w:rsidRPr="00A20210" w:rsidRDefault="00BE6B4A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HTML5 e CSS3-modulo 1 de 5 40-HORAS</w:t>
      </w:r>
    </w:p>
    <w:p w14:paraId="4BCBC154" w14:textId="4B5871E6" w:rsidR="00BE6B4A" w:rsidRPr="00A20210" w:rsidRDefault="00BE6B4A" w:rsidP="00D3702A">
      <w:pPr>
        <w:pStyle w:val="Subseo"/>
        <w:numPr>
          <w:ilvl w:val="0"/>
          <w:numId w:val="30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Aprenda SQL do Zero</w:t>
      </w:r>
    </w:p>
    <w:p w14:paraId="1B165ABA" w14:textId="5C0FE263" w:rsidR="00BE6B4A" w:rsidRPr="00A20210" w:rsidRDefault="001F15BD" w:rsidP="00F33851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Manutenção</w:t>
      </w:r>
      <w:r w:rsidR="00BE6B4A"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computadores</w:t>
      </w:r>
    </w:p>
    <w:p w14:paraId="2722614A" w14:textId="0CC90055" w:rsidR="003C6532" w:rsidRPr="00A20210" w:rsidRDefault="003C6532" w:rsidP="003C6532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>Photoshop Cs6</w:t>
      </w:r>
    </w:p>
    <w:p w14:paraId="78FE726C" w14:textId="47B79D0F" w:rsidR="00D3702A" w:rsidRPr="001F15BD" w:rsidRDefault="003C6532" w:rsidP="00D3702A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REDES DE COMPUTADORES 20 HORAS </w:t>
      </w:r>
    </w:p>
    <w:p w14:paraId="227DE5BE" w14:textId="0F713808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Linux [40 HORAS]</w:t>
      </w:r>
    </w:p>
    <w:p w14:paraId="52E37986" w14:textId="77777777" w:rsid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HTML5 e CSS3-modulo 2 de 5 40-HORAS</w:t>
      </w:r>
    </w:p>
    <w:p w14:paraId="4FCEFE07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Assistente de Programação de Computadores </w:t>
      </w:r>
    </w:p>
    <w:p w14:paraId="52F4209E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Assistente em Suporte Técnico em Computadores e Redes</w:t>
      </w:r>
    </w:p>
    <w:p w14:paraId="7A943193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Assistente em Informática Aplicada</w:t>
      </w:r>
    </w:p>
    <w:p w14:paraId="223ECEFD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Assistente em Computação Gráfica</w:t>
      </w:r>
    </w:p>
    <w:p w14:paraId="5E9779AE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INTRODUÇÃO À LINGUAGEM PYTHON</w:t>
      </w:r>
    </w:p>
    <w:p w14:paraId="7423E3C5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Assistente em Banco de Dados</w:t>
      </w:r>
    </w:p>
    <w:p w14:paraId="373B88DB" w14:textId="2E68997A" w:rsidR="00DB2A67" w:rsidRDefault="001F15BD" w:rsidP="00DB2A67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Assistente em Desenvolvimento e Administração de Web Sites</w:t>
      </w:r>
    </w:p>
    <w:p w14:paraId="1AFF10B9" w14:textId="73FDE1DB" w:rsidR="00DB2A67" w:rsidRDefault="00DB2A67" w:rsidP="00DB2A67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Descrever os tipos de Serviço em nuvem (Microsoft </w:t>
      </w:r>
      <w:proofErr w:type="spellStart"/>
      <w:r>
        <w:rPr>
          <w:rFonts w:ascii="Arial" w:hAnsi="Arial" w:cs="Arial"/>
          <w:b w:val="0"/>
          <w:bCs w:val="0"/>
          <w:color w:val="auto"/>
          <w:sz w:val="24"/>
          <w:szCs w:val="24"/>
        </w:rPr>
        <w:t>Learn</w:t>
      </w:r>
      <w:proofErr w:type="spellEnd"/>
      <w:r>
        <w:rPr>
          <w:rFonts w:ascii="Arial" w:hAnsi="Arial" w:cs="Arial"/>
          <w:b w:val="0"/>
          <w:bCs w:val="0"/>
          <w:color w:val="auto"/>
          <w:sz w:val="24"/>
          <w:szCs w:val="24"/>
        </w:rPr>
        <w:t>)</w:t>
      </w:r>
    </w:p>
    <w:p w14:paraId="25FA5B2D" w14:textId="23C2D11D" w:rsidR="00DB2A67" w:rsidRDefault="00DB2A67" w:rsidP="00DB2A67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Descrever a Computação em nuvem (Microsoft </w:t>
      </w:r>
      <w:proofErr w:type="spellStart"/>
      <w:r>
        <w:rPr>
          <w:rFonts w:ascii="Arial" w:hAnsi="Arial" w:cs="Arial"/>
          <w:b w:val="0"/>
          <w:bCs w:val="0"/>
          <w:color w:val="auto"/>
          <w:sz w:val="24"/>
          <w:szCs w:val="24"/>
        </w:rPr>
        <w:t>Learn</w:t>
      </w:r>
      <w:proofErr w:type="spellEnd"/>
      <w:r>
        <w:rPr>
          <w:rFonts w:ascii="Arial" w:hAnsi="Arial" w:cs="Arial"/>
          <w:b w:val="0"/>
          <w:bCs w:val="0"/>
          <w:color w:val="auto"/>
          <w:sz w:val="24"/>
          <w:szCs w:val="24"/>
        </w:rPr>
        <w:t>)</w:t>
      </w:r>
    </w:p>
    <w:p w14:paraId="326768B0" w14:textId="03DD0AC6" w:rsidR="00DB2A67" w:rsidRDefault="00DB2A67" w:rsidP="00DB2A67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Fundamentos da Pesquisa Visual Computacional (Microsoft </w:t>
      </w:r>
      <w:proofErr w:type="spellStart"/>
      <w:r>
        <w:rPr>
          <w:rFonts w:ascii="Arial" w:hAnsi="Arial" w:cs="Arial"/>
          <w:b w:val="0"/>
          <w:bCs w:val="0"/>
          <w:color w:val="auto"/>
          <w:sz w:val="24"/>
          <w:szCs w:val="24"/>
        </w:rPr>
        <w:t>Learn</w:t>
      </w:r>
      <w:proofErr w:type="spellEnd"/>
      <w:r>
        <w:rPr>
          <w:rFonts w:ascii="Arial" w:hAnsi="Arial" w:cs="Arial"/>
          <w:b w:val="0"/>
          <w:bCs w:val="0"/>
          <w:color w:val="auto"/>
          <w:sz w:val="24"/>
          <w:szCs w:val="24"/>
        </w:rPr>
        <w:t>)</w:t>
      </w:r>
    </w:p>
    <w:p w14:paraId="71A418A9" w14:textId="5F3A1EEB" w:rsidR="002C12DF" w:rsidRDefault="002C12DF" w:rsidP="00DB2A67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Conceitos Básicos do reconhecimento facial (Microsoft </w:t>
      </w:r>
      <w:proofErr w:type="spellStart"/>
      <w:r>
        <w:rPr>
          <w:rFonts w:ascii="Arial" w:hAnsi="Arial" w:cs="Arial"/>
          <w:b w:val="0"/>
          <w:bCs w:val="0"/>
          <w:color w:val="auto"/>
          <w:sz w:val="24"/>
          <w:szCs w:val="24"/>
        </w:rPr>
        <w:t>Learn</w:t>
      </w:r>
      <w:proofErr w:type="spellEnd"/>
      <w:r>
        <w:rPr>
          <w:rFonts w:ascii="Arial" w:hAnsi="Arial" w:cs="Arial"/>
          <w:b w:val="0"/>
          <w:bCs w:val="0"/>
          <w:color w:val="auto"/>
          <w:sz w:val="24"/>
          <w:szCs w:val="24"/>
        </w:rPr>
        <w:t>)</w:t>
      </w:r>
    </w:p>
    <w:p w14:paraId="307EDA42" w14:textId="1E7D2548" w:rsidR="002C12DF" w:rsidRDefault="002C12DF" w:rsidP="00DB2A67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Princípios básicos do Microsoft Azure: descrever os conceitos de nuvem (Microsoft </w:t>
      </w:r>
      <w:proofErr w:type="spellStart"/>
      <w:r>
        <w:rPr>
          <w:rFonts w:ascii="Arial" w:hAnsi="Arial" w:cs="Arial"/>
          <w:b w:val="0"/>
          <w:bCs w:val="0"/>
          <w:color w:val="auto"/>
          <w:sz w:val="24"/>
          <w:szCs w:val="24"/>
        </w:rPr>
        <w:t>Learn</w:t>
      </w:r>
      <w:proofErr w:type="spellEnd"/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) </w:t>
      </w:r>
    </w:p>
    <w:p w14:paraId="699CB1C2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5EAD6BF7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15F9A16E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76F56631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20F54349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680357C7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5BBAE097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5857AF4D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3C8312B3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10BD3B0C" w14:textId="77777777" w:rsidR="007B3F6F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77BA7364" w14:textId="77777777" w:rsidR="007B3F6F" w:rsidRPr="00DB2A67" w:rsidRDefault="007B3F6F" w:rsidP="007B3F6F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48B52318" w14:textId="77777777" w:rsidR="00D3702A" w:rsidRDefault="00D3702A" w:rsidP="00D3702A">
      <w:pPr>
        <w:pStyle w:val="Subseo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2E8E9E0E" w14:textId="083122E1" w:rsidR="001F15BD" w:rsidRPr="001F15BD" w:rsidRDefault="001F15BD" w:rsidP="00D3702A">
      <w:pPr>
        <w:pStyle w:val="Subseo"/>
        <w:rPr>
          <w:rFonts w:ascii="Arial" w:hAnsi="Arial" w:cs="Arial"/>
          <w:color w:val="auto"/>
          <w:sz w:val="24"/>
          <w:szCs w:val="24"/>
          <w:u w:val="single"/>
        </w:rPr>
      </w:pPr>
      <w:r w:rsidRPr="001F15BD">
        <w:rPr>
          <w:rFonts w:ascii="Arial" w:hAnsi="Arial" w:cs="Arial"/>
          <w:color w:val="auto"/>
          <w:sz w:val="24"/>
          <w:szCs w:val="24"/>
          <w:u w:val="single"/>
        </w:rPr>
        <w:t>Habilidades</w:t>
      </w:r>
      <w:r w:rsidR="00111435">
        <w:rPr>
          <w:rFonts w:ascii="Arial" w:hAnsi="Arial" w:cs="Arial"/>
          <w:color w:val="auto"/>
          <w:sz w:val="24"/>
          <w:szCs w:val="24"/>
          <w:u w:val="single"/>
        </w:rPr>
        <w:t xml:space="preserve"> e </w:t>
      </w:r>
      <w:r w:rsidRPr="001F15BD">
        <w:rPr>
          <w:rFonts w:ascii="Arial" w:hAnsi="Arial" w:cs="Arial"/>
          <w:color w:val="auto"/>
          <w:sz w:val="24"/>
          <w:szCs w:val="24"/>
          <w:u w:val="single"/>
        </w:rPr>
        <w:t>competências</w:t>
      </w:r>
      <w:r w:rsidR="00254E3E">
        <w:rPr>
          <w:rFonts w:ascii="Arial" w:hAnsi="Arial" w:cs="Arial"/>
          <w:color w:val="auto"/>
          <w:sz w:val="24"/>
          <w:szCs w:val="24"/>
          <w:u w:val="single"/>
        </w:rPr>
        <w:t xml:space="preserve"> </w:t>
      </w:r>
    </w:p>
    <w:p w14:paraId="2F1BF9FD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proofErr w:type="spellStart"/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Manuntenção</w:t>
      </w:r>
      <w:proofErr w:type="spellEnd"/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computadores</w:t>
      </w:r>
    </w:p>
    <w:p w14:paraId="5F52196D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Informática – Pacote Office, Configuração de sistema operacional Windows, e-mail Outlook.</w:t>
      </w:r>
    </w:p>
    <w:p w14:paraId="6BA6657A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Proatividade e iniciativa para resolução de problemas</w:t>
      </w:r>
    </w:p>
    <w:p w14:paraId="698FF553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Determinação e persistência para o alcance de metas</w:t>
      </w:r>
    </w:p>
    <w:p w14:paraId="52C362AB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Disposição para o aprendizado e aprimoramento contínuos</w:t>
      </w:r>
    </w:p>
    <w:p w14:paraId="2CAD1B14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Domínio do sistema [Sistema] para gestão de [Tipo]</w:t>
      </w:r>
    </w:p>
    <w:p w14:paraId="07F4A9C2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Conhecimentos em marketing digital e uso de redes sociais</w:t>
      </w:r>
    </w:p>
    <w:p w14:paraId="502122A2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Flexibilidade e capacidade de negociação</w:t>
      </w:r>
    </w:p>
    <w:p w14:paraId="223A92AB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Inteligência emocional para lidar com os desafios diários</w:t>
      </w:r>
    </w:p>
    <w:p w14:paraId="3966EBDC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Responsabilidade e autonomia para realização de trabalho remoto</w:t>
      </w:r>
    </w:p>
    <w:p w14:paraId="3C7329F1" w14:textId="7777777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Zelo pela higiene e organização do local de trabalho</w:t>
      </w:r>
    </w:p>
    <w:p w14:paraId="74A7CD13" w14:textId="48BCB697" w:rsidR="001F15BD" w:rsidRPr="001F15BD" w:rsidRDefault="001F15BD" w:rsidP="001F15BD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Conhecimentos em técnicas de venda e atendimento ao cliente</w:t>
      </w:r>
    </w:p>
    <w:p w14:paraId="31C084F6" w14:textId="45868446" w:rsidR="00111435" w:rsidRDefault="003471E1" w:rsidP="00111435">
      <w:pPr>
        <w:pStyle w:val="Subseo"/>
        <w:numPr>
          <w:ilvl w:val="0"/>
          <w:numId w:val="28"/>
        </w:numPr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Informática</w:t>
      </w:r>
      <w:r w:rsidR="00B80F23"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– </w:t>
      </w:r>
      <w:r w:rsidR="00EA0D40"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Pacote Office, Configuração de sistema operacional Windows, </w:t>
      </w:r>
      <w:r w:rsidR="0039357D"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e-mail Outlook</w:t>
      </w:r>
      <w:r w:rsidR="00B80F23" w:rsidRPr="001F15BD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490984B5" w14:textId="77777777" w:rsidR="00111435" w:rsidRPr="00111435" w:rsidRDefault="00111435" w:rsidP="00111435">
      <w:pPr>
        <w:pStyle w:val="Subseo"/>
        <w:ind w:left="360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sectPr w:rsidR="00111435" w:rsidRPr="00111435" w:rsidSect="008A531F">
      <w:headerReference w:type="default" r:id="rId12"/>
      <w:footerReference w:type="default" r:id="rId13"/>
      <w:pgSz w:w="11907" w:h="16839" w:code="1"/>
      <w:pgMar w:top="1134" w:right="1134" w:bottom="1134" w:left="1134" w:header="709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74939" w14:textId="77777777" w:rsidR="008A531F" w:rsidRDefault="008A531F">
      <w:r>
        <w:separator/>
      </w:r>
    </w:p>
  </w:endnote>
  <w:endnote w:type="continuationSeparator" w:id="0">
    <w:p w14:paraId="00EDD01E" w14:textId="77777777" w:rsidR="008A531F" w:rsidRDefault="008A5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C54B0" w14:textId="368255F1" w:rsidR="009C3B99" w:rsidRDefault="009C3B99" w:rsidP="001F15BD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7A939E" w14:textId="77777777" w:rsidR="008A531F" w:rsidRDefault="008A531F">
      <w:r>
        <w:separator/>
      </w:r>
    </w:p>
  </w:footnote>
  <w:footnote w:type="continuationSeparator" w:id="0">
    <w:p w14:paraId="7BA2FFF2" w14:textId="77777777" w:rsidR="008A531F" w:rsidRDefault="008A5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A1D3C" w14:textId="32B691DA" w:rsidR="009C3B99" w:rsidRDefault="009C3B99" w:rsidP="009967CD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D9A87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5DC3F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9096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7A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4ABD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76BA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8C3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B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56B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7E6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873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1" w15:restartNumberingAfterBreak="0">
    <w:nsid w:val="00795171"/>
    <w:multiLevelType w:val="hybridMultilevel"/>
    <w:tmpl w:val="3828AAC2"/>
    <w:lvl w:ilvl="0" w:tplc="541667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DA91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8275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16FA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5244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C64D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FCC62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FA628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948F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3F09ED"/>
    <w:multiLevelType w:val="multilevel"/>
    <w:tmpl w:val="CD40BF9A"/>
    <w:styleLink w:val="ListacomMarcadores"/>
    <w:lvl w:ilvl="0">
      <w:start w:val="1"/>
      <w:numFmt w:val="bullet"/>
      <w:pStyle w:val="Marcador1"/>
      <w:lvlText w:val=""/>
      <w:lvlJc w:val="left"/>
      <w:pPr>
        <w:ind w:left="245" w:hanging="245"/>
      </w:pPr>
      <w:rPr>
        <w:rFonts w:ascii="Century Schoolbook" w:eastAsia="Times New Roman" w:hAnsi="Wingdings 2" w:cs="Times New Roman" w:hint="default"/>
        <w:color w:val="FE8637"/>
        <w:sz w:val="16"/>
        <w:szCs w:val="16"/>
      </w:rPr>
    </w:lvl>
    <w:lvl w:ilvl="1">
      <w:start w:val="1"/>
      <w:numFmt w:val="bullet"/>
      <w:pStyle w:val="Marcador2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13" w15:restartNumberingAfterBreak="0">
    <w:nsid w:val="0C955628"/>
    <w:multiLevelType w:val="multilevel"/>
    <w:tmpl w:val="0F3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32CD3"/>
    <w:multiLevelType w:val="hybridMultilevel"/>
    <w:tmpl w:val="B2B6A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7E3499"/>
    <w:multiLevelType w:val="multilevel"/>
    <w:tmpl w:val="85C08436"/>
    <w:styleLink w:val="ListaNumerada"/>
    <w:lvl w:ilvl="0">
      <w:start w:val="1"/>
      <w:numFmt w:val="decimal"/>
      <w:lvlText w:val="%1)"/>
      <w:lvlJc w:val="left"/>
      <w:pPr>
        <w:ind w:left="288" w:hanging="288"/>
      </w:pPr>
      <w:rPr>
        <w:rFonts w:ascii="Century Schoolbook" w:eastAsia="Times New Roman" w:cs="Times New Roman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/>
      </w:rPr>
    </w:lvl>
  </w:abstractNum>
  <w:abstractNum w:abstractNumId="16" w15:restartNumberingAfterBreak="0">
    <w:nsid w:val="287130C1"/>
    <w:multiLevelType w:val="singleLevel"/>
    <w:tmpl w:val="2408A91E"/>
    <w:lvl w:ilvl="0">
      <w:start w:val="1"/>
      <w:numFmt w:val="bullet"/>
      <w:pStyle w:val="Commarcadores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7" w15:restartNumberingAfterBreak="0">
    <w:nsid w:val="4F496A66"/>
    <w:multiLevelType w:val="hybridMultilevel"/>
    <w:tmpl w:val="155E0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730A8B"/>
    <w:multiLevelType w:val="hybridMultilevel"/>
    <w:tmpl w:val="07CED1D4"/>
    <w:lvl w:ilvl="0" w:tplc="3DEABB08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2D30227"/>
    <w:multiLevelType w:val="hybridMultilevel"/>
    <w:tmpl w:val="790AE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921F4B"/>
    <w:multiLevelType w:val="multilevel"/>
    <w:tmpl w:val="79F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53243">
    <w:abstractNumId w:val="18"/>
  </w:num>
  <w:num w:numId="2" w16cid:durableId="358823935">
    <w:abstractNumId w:val="12"/>
  </w:num>
  <w:num w:numId="3" w16cid:durableId="36392118">
    <w:abstractNumId w:val="15"/>
  </w:num>
  <w:num w:numId="4" w16cid:durableId="205921819">
    <w:abstractNumId w:val="9"/>
  </w:num>
  <w:num w:numId="5" w16cid:durableId="719666219">
    <w:abstractNumId w:val="7"/>
  </w:num>
  <w:num w:numId="6" w16cid:durableId="2117097145">
    <w:abstractNumId w:val="6"/>
  </w:num>
  <w:num w:numId="7" w16cid:durableId="841699551">
    <w:abstractNumId w:val="5"/>
  </w:num>
  <w:num w:numId="8" w16cid:durableId="624312932">
    <w:abstractNumId w:val="4"/>
  </w:num>
  <w:num w:numId="9" w16cid:durableId="239953054">
    <w:abstractNumId w:val="8"/>
  </w:num>
  <w:num w:numId="10" w16cid:durableId="1775783912">
    <w:abstractNumId w:val="3"/>
  </w:num>
  <w:num w:numId="11" w16cid:durableId="191039101">
    <w:abstractNumId w:val="2"/>
  </w:num>
  <w:num w:numId="12" w16cid:durableId="2011639456">
    <w:abstractNumId w:val="1"/>
  </w:num>
  <w:num w:numId="13" w16cid:durableId="2044746721">
    <w:abstractNumId w:val="0"/>
  </w:num>
  <w:num w:numId="14" w16cid:durableId="21706447">
    <w:abstractNumId w:val="15"/>
  </w:num>
  <w:num w:numId="15" w16cid:durableId="1454590874">
    <w:abstractNumId w:val="12"/>
  </w:num>
  <w:num w:numId="16" w16cid:durableId="1274287100">
    <w:abstractNumId w:val="12"/>
  </w:num>
  <w:num w:numId="17" w16cid:durableId="1265458154">
    <w:abstractNumId w:val="12"/>
  </w:num>
  <w:num w:numId="18" w16cid:durableId="144055272">
    <w:abstractNumId w:val="12"/>
  </w:num>
  <w:num w:numId="19" w16cid:durableId="788015256">
    <w:abstractNumId w:val="15"/>
  </w:num>
  <w:num w:numId="20" w16cid:durableId="449403509">
    <w:abstractNumId w:val="12"/>
  </w:num>
  <w:num w:numId="21" w16cid:durableId="1671719326">
    <w:abstractNumId w:val="12"/>
  </w:num>
  <w:num w:numId="22" w16cid:durableId="680090699">
    <w:abstractNumId w:val="12"/>
  </w:num>
  <w:num w:numId="23" w16cid:durableId="104691767">
    <w:abstractNumId w:val="15"/>
  </w:num>
  <w:num w:numId="24" w16cid:durableId="2036685087">
    <w:abstractNumId w:val="16"/>
  </w:num>
  <w:num w:numId="25" w16cid:durableId="1985966163">
    <w:abstractNumId w:val="10"/>
  </w:num>
  <w:num w:numId="26" w16cid:durableId="1456027169">
    <w:abstractNumId w:val="17"/>
  </w:num>
  <w:num w:numId="27" w16cid:durableId="1538665557">
    <w:abstractNumId w:val="19"/>
  </w:num>
  <w:num w:numId="28" w16cid:durableId="984047562">
    <w:abstractNumId w:val="11"/>
  </w:num>
  <w:num w:numId="29" w16cid:durableId="1175802872">
    <w:abstractNumId w:val="13"/>
  </w:num>
  <w:num w:numId="30" w16cid:durableId="112336270">
    <w:abstractNumId w:val="14"/>
  </w:num>
  <w:num w:numId="31" w16cid:durableId="3344563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attachedTemplate r:id="rId1"/>
  <w:documentProtection w:edit="readOnly" w:enforcement="0"/>
  <w:defaultTabStop w:val="709"/>
  <w:hyphenationZone w:val="420"/>
  <w:drawingGridHorizontalSpacing w:val="100"/>
  <w:displayHorizontalDrawingGridEvery w:val="2"/>
  <w:characterSpacingControl w:val="doNotCompress"/>
  <w:hdrShapeDefaults>
    <o:shapedefaults v:ext="edit" spidmax="2050" style="mso-position-horizontal-relative:margin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D"/>
    <w:rsid w:val="000061F1"/>
    <w:rsid w:val="0002401A"/>
    <w:rsid w:val="000337F7"/>
    <w:rsid w:val="00057EEE"/>
    <w:rsid w:val="00092F23"/>
    <w:rsid w:val="00096E84"/>
    <w:rsid w:val="00097B84"/>
    <w:rsid w:val="000B1943"/>
    <w:rsid w:val="000C4763"/>
    <w:rsid w:val="000F5BBA"/>
    <w:rsid w:val="00111435"/>
    <w:rsid w:val="00130BCA"/>
    <w:rsid w:val="001327CC"/>
    <w:rsid w:val="00142F74"/>
    <w:rsid w:val="001437A6"/>
    <w:rsid w:val="001637A8"/>
    <w:rsid w:val="001638B8"/>
    <w:rsid w:val="00163F2A"/>
    <w:rsid w:val="00171589"/>
    <w:rsid w:val="00172055"/>
    <w:rsid w:val="001A105D"/>
    <w:rsid w:val="001A7ECD"/>
    <w:rsid w:val="001C3132"/>
    <w:rsid w:val="001F15BD"/>
    <w:rsid w:val="002020F5"/>
    <w:rsid w:val="002039BD"/>
    <w:rsid w:val="002040B0"/>
    <w:rsid w:val="00216D52"/>
    <w:rsid w:val="0022403B"/>
    <w:rsid w:val="002433AB"/>
    <w:rsid w:val="00254E3E"/>
    <w:rsid w:val="00287A05"/>
    <w:rsid w:val="00292F90"/>
    <w:rsid w:val="002A7218"/>
    <w:rsid w:val="002B13DB"/>
    <w:rsid w:val="002C0017"/>
    <w:rsid w:val="002C12DF"/>
    <w:rsid w:val="00326A71"/>
    <w:rsid w:val="00332382"/>
    <w:rsid w:val="00342C88"/>
    <w:rsid w:val="00345034"/>
    <w:rsid w:val="003471E1"/>
    <w:rsid w:val="00350044"/>
    <w:rsid w:val="003506D5"/>
    <w:rsid w:val="00362213"/>
    <w:rsid w:val="00362273"/>
    <w:rsid w:val="00376538"/>
    <w:rsid w:val="00387D70"/>
    <w:rsid w:val="0039357D"/>
    <w:rsid w:val="003A73F8"/>
    <w:rsid w:val="003B3439"/>
    <w:rsid w:val="003C6532"/>
    <w:rsid w:val="003D3D2F"/>
    <w:rsid w:val="003D5706"/>
    <w:rsid w:val="003E1AFE"/>
    <w:rsid w:val="00406DE4"/>
    <w:rsid w:val="004105EC"/>
    <w:rsid w:val="004359EF"/>
    <w:rsid w:val="0044137F"/>
    <w:rsid w:val="00452BD0"/>
    <w:rsid w:val="00453717"/>
    <w:rsid w:val="00455848"/>
    <w:rsid w:val="00474409"/>
    <w:rsid w:val="004771C7"/>
    <w:rsid w:val="00487A7F"/>
    <w:rsid w:val="004B75D2"/>
    <w:rsid w:val="004C724D"/>
    <w:rsid w:val="004D7815"/>
    <w:rsid w:val="004F1CBB"/>
    <w:rsid w:val="004F380B"/>
    <w:rsid w:val="00511E53"/>
    <w:rsid w:val="005323A1"/>
    <w:rsid w:val="00553845"/>
    <w:rsid w:val="00562700"/>
    <w:rsid w:val="005657D9"/>
    <w:rsid w:val="00573799"/>
    <w:rsid w:val="00583DE5"/>
    <w:rsid w:val="00587D13"/>
    <w:rsid w:val="005B4A1A"/>
    <w:rsid w:val="005B5FD3"/>
    <w:rsid w:val="005D49AE"/>
    <w:rsid w:val="005E6BFC"/>
    <w:rsid w:val="005F7486"/>
    <w:rsid w:val="00630E63"/>
    <w:rsid w:val="0067400C"/>
    <w:rsid w:val="00691635"/>
    <w:rsid w:val="006A52E6"/>
    <w:rsid w:val="006A7067"/>
    <w:rsid w:val="006B42A8"/>
    <w:rsid w:val="006C6773"/>
    <w:rsid w:val="006D1370"/>
    <w:rsid w:val="006D14E8"/>
    <w:rsid w:val="006E2AD9"/>
    <w:rsid w:val="006E4FEA"/>
    <w:rsid w:val="00712690"/>
    <w:rsid w:val="00725A24"/>
    <w:rsid w:val="00737B3A"/>
    <w:rsid w:val="007406EB"/>
    <w:rsid w:val="00741D6E"/>
    <w:rsid w:val="00756035"/>
    <w:rsid w:val="00760442"/>
    <w:rsid w:val="007857D7"/>
    <w:rsid w:val="007904AD"/>
    <w:rsid w:val="00790F14"/>
    <w:rsid w:val="007936B3"/>
    <w:rsid w:val="007B3F6F"/>
    <w:rsid w:val="007C268F"/>
    <w:rsid w:val="007D0B48"/>
    <w:rsid w:val="007D52B0"/>
    <w:rsid w:val="007D6E47"/>
    <w:rsid w:val="00801506"/>
    <w:rsid w:val="00803A40"/>
    <w:rsid w:val="00804BE5"/>
    <w:rsid w:val="00806338"/>
    <w:rsid w:val="00824910"/>
    <w:rsid w:val="008620F3"/>
    <w:rsid w:val="0087496C"/>
    <w:rsid w:val="00885774"/>
    <w:rsid w:val="0089082D"/>
    <w:rsid w:val="008A531F"/>
    <w:rsid w:val="008B4069"/>
    <w:rsid w:val="008E2DCC"/>
    <w:rsid w:val="008F0BB8"/>
    <w:rsid w:val="0094095D"/>
    <w:rsid w:val="009578B9"/>
    <w:rsid w:val="009967CD"/>
    <w:rsid w:val="009A17A7"/>
    <w:rsid w:val="009C2362"/>
    <w:rsid w:val="009C23AA"/>
    <w:rsid w:val="009C3B99"/>
    <w:rsid w:val="009D3050"/>
    <w:rsid w:val="009F19B2"/>
    <w:rsid w:val="00A17348"/>
    <w:rsid w:val="00A20210"/>
    <w:rsid w:val="00A2068B"/>
    <w:rsid w:val="00A2389D"/>
    <w:rsid w:val="00A23C84"/>
    <w:rsid w:val="00A24733"/>
    <w:rsid w:val="00A25CF8"/>
    <w:rsid w:val="00A42D21"/>
    <w:rsid w:val="00A73DB5"/>
    <w:rsid w:val="00A868ED"/>
    <w:rsid w:val="00AD7D50"/>
    <w:rsid w:val="00AF348A"/>
    <w:rsid w:val="00AF3E20"/>
    <w:rsid w:val="00AF6B4C"/>
    <w:rsid w:val="00B053E9"/>
    <w:rsid w:val="00B06FBC"/>
    <w:rsid w:val="00B15190"/>
    <w:rsid w:val="00B22222"/>
    <w:rsid w:val="00B30D63"/>
    <w:rsid w:val="00B47E5F"/>
    <w:rsid w:val="00B501EE"/>
    <w:rsid w:val="00B62C00"/>
    <w:rsid w:val="00B80F23"/>
    <w:rsid w:val="00BA257B"/>
    <w:rsid w:val="00BB5C72"/>
    <w:rsid w:val="00BD2B39"/>
    <w:rsid w:val="00BD563A"/>
    <w:rsid w:val="00BE6A96"/>
    <w:rsid w:val="00BE6B4A"/>
    <w:rsid w:val="00BF694F"/>
    <w:rsid w:val="00C00102"/>
    <w:rsid w:val="00C3521F"/>
    <w:rsid w:val="00C439D8"/>
    <w:rsid w:val="00C50BFE"/>
    <w:rsid w:val="00C57E58"/>
    <w:rsid w:val="00C97782"/>
    <w:rsid w:val="00CC21DB"/>
    <w:rsid w:val="00CC482E"/>
    <w:rsid w:val="00CD3428"/>
    <w:rsid w:val="00CD526A"/>
    <w:rsid w:val="00CD611F"/>
    <w:rsid w:val="00CE479A"/>
    <w:rsid w:val="00CE5F90"/>
    <w:rsid w:val="00CF3768"/>
    <w:rsid w:val="00CF72D8"/>
    <w:rsid w:val="00D24AAB"/>
    <w:rsid w:val="00D25F17"/>
    <w:rsid w:val="00D34A52"/>
    <w:rsid w:val="00D3702A"/>
    <w:rsid w:val="00D62948"/>
    <w:rsid w:val="00D6705F"/>
    <w:rsid w:val="00D708F5"/>
    <w:rsid w:val="00D75672"/>
    <w:rsid w:val="00D80BCE"/>
    <w:rsid w:val="00D81589"/>
    <w:rsid w:val="00D84E4B"/>
    <w:rsid w:val="00D85817"/>
    <w:rsid w:val="00D862B8"/>
    <w:rsid w:val="00D94DA3"/>
    <w:rsid w:val="00DB2A67"/>
    <w:rsid w:val="00DD0B2E"/>
    <w:rsid w:val="00E121D2"/>
    <w:rsid w:val="00E149EB"/>
    <w:rsid w:val="00E45EAA"/>
    <w:rsid w:val="00E7543B"/>
    <w:rsid w:val="00E923E6"/>
    <w:rsid w:val="00EA0D40"/>
    <w:rsid w:val="00ED16EA"/>
    <w:rsid w:val="00EF5E79"/>
    <w:rsid w:val="00F1057C"/>
    <w:rsid w:val="00F1319C"/>
    <w:rsid w:val="00F21630"/>
    <w:rsid w:val="00F21F21"/>
    <w:rsid w:val="00F26226"/>
    <w:rsid w:val="00F32785"/>
    <w:rsid w:val="00F33567"/>
    <w:rsid w:val="00F33851"/>
    <w:rsid w:val="00F34239"/>
    <w:rsid w:val="00F61F6F"/>
    <w:rsid w:val="00F628EF"/>
    <w:rsid w:val="00F64728"/>
    <w:rsid w:val="00F97919"/>
    <w:rsid w:val="00FA3990"/>
    <w:rsid w:val="00FD33BC"/>
    <w:rsid w:val="00FE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"/>
    <o:shapelayout v:ext="edit">
      <o:idmap v:ext="edit" data="2"/>
    </o:shapelayout>
  </w:shapeDefaults>
  <w:doNotEmbedSmartTags/>
  <w:decimalSymbol w:val=","/>
  <w:listSeparator w:val=";"/>
  <w14:docId w14:val="3936CC65"/>
  <w15:chartTrackingRefBased/>
  <w15:docId w15:val="{F80C9BF8-4659-F841-8443-39FDFFAA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Schoolbook" w:eastAsia="Century Schoolbook" w:hAnsi="Century Schoolbook" w:cs="Century Schoolbook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99"/>
    <w:pPr>
      <w:spacing w:after="200" w:line="276" w:lineRule="auto"/>
    </w:pPr>
    <w:rPr>
      <w:rFonts w:eastAsia="Times New Roman" w:cs="Times New Roman"/>
      <w:color w:val="414751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3B99"/>
    <w:pPr>
      <w:spacing w:before="360" w:after="40"/>
      <w:outlineLvl w:val="0"/>
    </w:pPr>
    <w:rPr>
      <w:smallCaps/>
      <w:spacing w:val="5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9C3B99"/>
    <w:pPr>
      <w:spacing w:after="0"/>
      <w:outlineLvl w:val="1"/>
    </w:pPr>
    <w:rPr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qFormat/>
    <w:rsid w:val="009C3B99"/>
    <w:pPr>
      <w:spacing w:after="0"/>
      <w:outlineLvl w:val="2"/>
    </w:pPr>
    <w:rPr>
      <w:spacing w:val="5"/>
      <w:sz w:val="24"/>
      <w:szCs w:val="24"/>
      <w:lang w:val="x-none" w:eastAsia="x-none"/>
    </w:rPr>
  </w:style>
  <w:style w:type="paragraph" w:styleId="Ttulo4">
    <w:name w:val="heading 4"/>
    <w:basedOn w:val="Normal"/>
    <w:next w:val="Normal"/>
    <w:link w:val="Ttulo4Char"/>
    <w:uiPriority w:val="9"/>
    <w:qFormat/>
    <w:rsid w:val="009C3B99"/>
    <w:pPr>
      <w:spacing w:after="0"/>
      <w:outlineLvl w:val="3"/>
    </w:pPr>
    <w:rPr>
      <w:color w:val="E65B01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qFormat/>
    <w:rsid w:val="009C3B99"/>
    <w:pPr>
      <w:spacing w:after="0"/>
      <w:outlineLvl w:val="4"/>
    </w:pPr>
    <w:rPr>
      <w:rFonts w:eastAsia="Century Schoolbook"/>
      <w:i/>
      <w:iCs/>
      <w:color w:val="E65B01"/>
      <w:lang w:val="x-none" w:eastAsia="x-none"/>
    </w:rPr>
  </w:style>
  <w:style w:type="paragraph" w:styleId="Ttulo6">
    <w:name w:val="heading 6"/>
    <w:basedOn w:val="Normal"/>
    <w:next w:val="Normal"/>
    <w:link w:val="Ttulo6Char"/>
    <w:uiPriority w:val="9"/>
    <w:qFormat/>
    <w:rsid w:val="009C3B99"/>
    <w:pPr>
      <w:spacing w:after="0"/>
      <w:outlineLvl w:val="5"/>
    </w:pPr>
    <w:rPr>
      <w:rFonts w:eastAsia="Century Schoolbook"/>
      <w:b/>
      <w:bCs/>
      <w:color w:val="E65B01"/>
      <w:lang w:val="x-none" w:eastAsia="x-none"/>
    </w:rPr>
  </w:style>
  <w:style w:type="paragraph" w:styleId="Ttulo7">
    <w:name w:val="heading 7"/>
    <w:basedOn w:val="Normal"/>
    <w:next w:val="Normal"/>
    <w:link w:val="Ttulo7Char"/>
    <w:uiPriority w:val="9"/>
    <w:qFormat/>
    <w:rsid w:val="009C3B99"/>
    <w:pPr>
      <w:spacing w:after="0"/>
      <w:outlineLvl w:val="6"/>
    </w:pPr>
    <w:rPr>
      <w:rFonts w:eastAsia="Century Schoolbook"/>
      <w:b/>
      <w:bCs/>
      <w:i/>
      <w:iCs/>
      <w:color w:val="E65B01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"/>
    <w:qFormat/>
    <w:rsid w:val="009C3B99"/>
    <w:pPr>
      <w:spacing w:after="0"/>
      <w:outlineLvl w:val="7"/>
    </w:pPr>
    <w:rPr>
      <w:rFonts w:eastAsia="Century Schoolbook"/>
      <w:b/>
      <w:bCs/>
      <w:color w:val="3667C3"/>
      <w:lang w:val="x-none" w:eastAsia="x-none"/>
    </w:rPr>
  </w:style>
  <w:style w:type="paragraph" w:styleId="Ttulo9">
    <w:name w:val="heading 9"/>
    <w:basedOn w:val="Normal"/>
    <w:next w:val="Normal"/>
    <w:link w:val="Ttulo9Char"/>
    <w:uiPriority w:val="9"/>
    <w:qFormat/>
    <w:rsid w:val="009C3B99"/>
    <w:pPr>
      <w:spacing w:after="0"/>
      <w:outlineLvl w:val="8"/>
    </w:pPr>
    <w:rPr>
      <w:rFonts w:eastAsia="Century Schoolbook"/>
      <w:b/>
      <w:bCs/>
      <w:i/>
      <w:iCs/>
      <w:color w:val="3667C3"/>
      <w:sz w:val="18"/>
      <w:szCs w:val="18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1"/>
    <w:rsid w:val="009C3B99"/>
    <w:rPr>
      <w:rFonts w:eastAsia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cuonormal">
    <w:name w:val="Normal Indent"/>
    <w:basedOn w:val="Normal"/>
    <w:uiPriority w:val="99"/>
    <w:unhideWhenUsed/>
    <w:rsid w:val="009C3B99"/>
    <w:pPr>
      <w:ind w:left="720"/>
    </w:pPr>
  </w:style>
  <w:style w:type="character" w:styleId="TtulodoLivro">
    <w:name w:val="Book Title"/>
    <w:uiPriority w:val="33"/>
    <w:qFormat/>
    <w:rsid w:val="009C3B99"/>
    <w:rPr>
      <w:rFonts w:eastAsia="Times New Roman" w:cs="Times New Roman"/>
      <w:bCs w:val="0"/>
      <w:iCs w:val="0"/>
      <w:smallCaps/>
      <w:color w:val="000000"/>
      <w:spacing w:val="10"/>
      <w:szCs w:val="20"/>
      <w:lang w:val="pt-BR"/>
    </w:rPr>
  </w:style>
  <w:style w:type="numbering" w:customStyle="1" w:styleId="ListacomMarcadores">
    <w:name w:val="Lista com Marcadores"/>
    <w:uiPriority w:val="99"/>
    <w:rsid w:val="009C3B99"/>
    <w:pPr>
      <w:numPr>
        <w:numId w:val="2"/>
      </w:numPr>
    </w:pPr>
  </w:style>
  <w:style w:type="paragraph" w:customStyle="1" w:styleId="EndereodoRemetente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Cabealho">
    <w:name w:val="header"/>
    <w:basedOn w:val="Normal"/>
    <w:link w:val="CabealhoChar"/>
    <w:uiPriority w:val="99"/>
    <w:unhideWhenUsed/>
    <w:rsid w:val="009C3B99"/>
    <w:pPr>
      <w:tabs>
        <w:tab w:val="center" w:pos="4680"/>
        <w:tab w:val="right" w:pos="9360"/>
      </w:tabs>
      <w:spacing w:line="240" w:lineRule="auto"/>
    </w:pPr>
    <w:rPr>
      <w:rFonts w:eastAsia="Century Schoolbook"/>
      <w:lang w:val="x-none" w:eastAsia="x-none"/>
    </w:rPr>
  </w:style>
  <w:style w:type="character" w:customStyle="1" w:styleId="CabealhoChar">
    <w:name w:val="Cabeçalho Char"/>
    <w:link w:val="Cabealho"/>
    <w:uiPriority w:val="99"/>
    <w:rsid w:val="009C3B99"/>
    <w:rPr>
      <w:color w:val="414751"/>
      <w:sz w:val="20"/>
    </w:rPr>
  </w:style>
  <w:style w:type="paragraph" w:styleId="Rodap">
    <w:name w:val="footer"/>
    <w:basedOn w:val="Normal"/>
    <w:link w:val="RodapChar"/>
    <w:uiPriority w:val="99"/>
    <w:unhideWhenUsed/>
    <w:rsid w:val="009C3B99"/>
    <w:pPr>
      <w:tabs>
        <w:tab w:val="center" w:pos="4680"/>
        <w:tab w:val="right" w:pos="9360"/>
      </w:tabs>
      <w:spacing w:line="240" w:lineRule="auto"/>
    </w:pPr>
    <w:rPr>
      <w:rFonts w:eastAsia="Century Schoolbook"/>
      <w:lang w:val="x-none" w:eastAsia="x-none"/>
    </w:rPr>
  </w:style>
  <w:style w:type="character" w:customStyle="1" w:styleId="RodapChar">
    <w:name w:val="Rodapé Char"/>
    <w:link w:val="Rodap"/>
    <w:uiPriority w:val="99"/>
    <w:rsid w:val="009C3B99"/>
    <w:rPr>
      <w:color w:val="414751"/>
      <w:sz w:val="20"/>
    </w:rPr>
  </w:style>
  <w:style w:type="paragraph" w:styleId="Saudao">
    <w:name w:val="Salutation"/>
    <w:basedOn w:val="Recuonormal"/>
    <w:next w:val="Normal"/>
    <w:link w:val="SaudaoChar"/>
    <w:uiPriority w:val="4"/>
    <w:unhideWhenUsed/>
    <w:qFormat/>
    <w:rsid w:val="009C3B99"/>
    <w:pPr>
      <w:ind w:left="0"/>
    </w:pPr>
    <w:rPr>
      <w:rFonts w:eastAsia="Century Schoolbook"/>
      <w:b/>
      <w:bCs/>
      <w:lang w:val="x-none" w:eastAsia="x-none"/>
    </w:rPr>
  </w:style>
  <w:style w:type="character" w:customStyle="1" w:styleId="SaudaoChar">
    <w:name w:val="Saudação Char"/>
    <w:link w:val="Saudao"/>
    <w:uiPriority w:val="4"/>
    <w:rsid w:val="009C3B99"/>
    <w:rPr>
      <w:b/>
      <w:bCs/>
      <w:color w:val="414751"/>
      <w:sz w:val="20"/>
    </w:rPr>
  </w:style>
  <w:style w:type="paragraph" w:customStyle="1" w:styleId="Assunto">
    <w:name w:val="Assunto"/>
    <w:basedOn w:val="Recuonormal"/>
    <w:uiPriority w:val="7"/>
    <w:qFormat/>
    <w:rsid w:val="009C3B99"/>
    <w:pPr>
      <w:ind w:left="0"/>
    </w:pPr>
    <w:rPr>
      <w:b/>
      <w:bCs/>
      <w:color w:val="FE8637"/>
    </w:rPr>
  </w:style>
  <w:style w:type="paragraph" w:customStyle="1" w:styleId="EndereodoDestinatrio">
    <w:name w:val="Endereço do Destinatário"/>
    <w:basedOn w:val="SemEspaamento"/>
    <w:uiPriority w:val="3"/>
    <w:qFormat/>
    <w:rsid w:val="009C3B99"/>
    <w:pPr>
      <w:spacing w:after="480"/>
      <w:contextualSpacing/>
    </w:pPr>
  </w:style>
  <w:style w:type="paragraph" w:styleId="Encerramento">
    <w:name w:val="Closing"/>
    <w:basedOn w:val="SemEspaamento"/>
    <w:link w:val="EncerramentoChar"/>
    <w:uiPriority w:val="5"/>
    <w:unhideWhenUsed/>
    <w:qFormat/>
    <w:rsid w:val="009C3B99"/>
    <w:pPr>
      <w:spacing w:before="960" w:after="960"/>
      <w:ind w:right="2520"/>
    </w:pPr>
    <w:rPr>
      <w:lang w:eastAsia="x-none"/>
    </w:rPr>
  </w:style>
  <w:style w:type="character" w:customStyle="1" w:styleId="EncerramentoChar">
    <w:name w:val="Encerramento Char"/>
    <w:link w:val="Encerramento"/>
    <w:uiPriority w:val="5"/>
    <w:rsid w:val="009C3B99"/>
    <w:rPr>
      <w:rFonts w:eastAsia="Times New Roman" w:cs="Times New Roman"/>
      <w:color w:val="414751"/>
      <w:sz w:val="20"/>
      <w:szCs w:val="20"/>
      <w:lang w:val="pt-BR"/>
    </w:rPr>
  </w:style>
  <w:style w:type="character" w:styleId="Forte">
    <w:name w:val="Strong"/>
    <w:uiPriority w:val="22"/>
    <w:qFormat/>
    <w:rsid w:val="009C3B99"/>
    <w:rPr>
      <w:b/>
      <w:bCs/>
    </w:rPr>
  </w:style>
  <w:style w:type="paragraph" w:styleId="Legenda">
    <w:name w:val="caption"/>
    <w:basedOn w:val="Normal"/>
    <w:next w:val="Normal"/>
    <w:uiPriority w:val="99"/>
    <w:qFormat/>
    <w:rsid w:val="009C3B99"/>
    <w:pPr>
      <w:spacing w:line="240" w:lineRule="auto"/>
      <w:jc w:val="right"/>
    </w:pPr>
    <w:rPr>
      <w:b/>
      <w:bCs/>
      <w:color w:val="E65B01"/>
      <w:sz w:val="16"/>
      <w:szCs w:val="16"/>
    </w:rPr>
  </w:style>
  <w:style w:type="character" w:styleId="nfase">
    <w:name w:val="Emphasis"/>
    <w:uiPriority w:val="20"/>
    <w:qFormat/>
    <w:rsid w:val="009C3B99"/>
    <w:rPr>
      <w:rFonts w:eastAsia="Times New Roman" w:cs="Times New Roman"/>
      <w:b/>
      <w:bCs/>
      <w:i/>
      <w:iCs/>
      <w:color w:val="2B2F36"/>
      <w:spacing w:val="10"/>
      <w:sz w:val="18"/>
      <w:szCs w:val="18"/>
      <w:lang w:val="pt-BR"/>
    </w:rPr>
  </w:style>
  <w:style w:type="character" w:customStyle="1" w:styleId="Ttulo1Char">
    <w:name w:val="Título 1 Char"/>
    <w:link w:val="Ttulo1"/>
    <w:uiPriority w:val="9"/>
    <w:semiHidden/>
    <w:rsid w:val="009C3B99"/>
    <w:rPr>
      <w:rFonts w:ascii="Century Schoolbook" w:eastAsia="Times New Roman" w:hAnsi="Century Schoolbook" w:cs="Times New Roman"/>
      <w:smallCaps/>
      <w:color w:val="414751"/>
      <w:spacing w:val="5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9C3B99"/>
    <w:rPr>
      <w:rFonts w:ascii="Century Schoolbook" w:eastAsia="Times New Roman" w:hAnsi="Century Schoolbook" w:cs="Times New Roman"/>
      <w:color w:val="414751"/>
      <w:sz w:val="28"/>
      <w:szCs w:val="28"/>
    </w:rPr>
  </w:style>
  <w:style w:type="character" w:customStyle="1" w:styleId="Ttulo3Char">
    <w:name w:val="Título 3 Char"/>
    <w:link w:val="Ttulo3"/>
    <w:uiPriority w:val="9"/>
    <w:semiHidden/>
    <w:rsid w:val="009C3B99"/>
    <w:rPr>
      <w:rFonts w:ascii="Century Schoolbook" w:eastAsia="Times New Roman" w:hAnsi="Century Schoolbook" w:cs="Times New Roman"/>
      <w:color w:val="414751"/>
      <w:spacing w:val="5"/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9C3B99"/>
    <w:rPr>
      <w:rFonts w:ascii="Century Schoolbook" w:eastAsia="Times New Roman" w:hAnsi="Century Schoolbook" w:cs="Times New Roman"/>
      <w:color w:val="E65B01"/>
    </w:rPr>
  </w:style>
  <w:style w:type="character" w:customStyle="1" w:styleId="Ttulo5Char">
    <w:name w:val="Título 5 Char"/>
    <w:link w:val="Ttulo5"/>
    <w:uiPriority w:val="9"/>
    <w:semiHidden/>
    <w:rsid w:val="009C3B99"/>
    <w:rPr>
      <w:i/>
      <w:iCs/>
      <w:color w:val="E65B01"/>
    </w:rPr>
  </w:style>
  <w:style w:type="character" w:customStyle="1" w:styleId="Ttulo6Char">
    <w:name w:val="Título 6 Char"/>
    <w:link w:val="Ttulo6"/>
    <w:uiPriority w:val="9"/>
    <w:semiHidden/>
    <w:rsid w:val="009C3B99"/>
    <w:rPr>
      <w:b/>
      <w:bCs/>
      <w:color w:val="E65B01"/>
      <w:sz w:val="20"/>
    </w:rPr>
  </w:style>
  <w:style w:type="character" w:customStyle="1" w:styleId="Ttulo7Char">
    <w:name w:val="Título 7 Char"/>
    <w:link w:val="Ttulo7"/>
    <w:uiPriority w:val="9"/>
    <w:semiHidden/>
    <w:rsid w:val="009C3B99"/>
    <w:rPr>
      <w:b/>
      <w:bCs/>
      <w:i/>
      <w:iCs/>
      <w:color w:val="E65B01"/>
      <w:sz w:val="20"/>
    </w:rPr>
  </w:style>
  <w:style w:type="character" w:customStyle="1" w:styleId="Ttulo8Char">
    <w:name w:val="Título 8 Char"/>
    <w:link w:val="Ttulo8"/>
    <w:uiPriority w:val="9"/>
    <w:semiHidden/>
    <w:rsid w:val="009C3B99"/>
    <w:rPr>
      <w:b/>
      <w:bCs/>
      <w:color w:val="3667C3"/>
      <w:sz w:val="20"/>
    </w:rPr>
  </w:style>
  <w:style w:type="character" w:customStyle="1" w:styleId="Ttulo9Char">
    <w:name w:val="Título 9 Char"/>
    <w:link w:val="Ttulo9"/>
    <w:uiPriority w:val="9"/>
    <w:semiHidden/>
    <w:rsid w:val="009C3B99"/>
    <w:rPr>
      <w:b/>
      <w:bCs/>
      <w:i/>
      <w:iCs/>
      <w:color w:val="3667C3"/>
      <w:sz w:val="18"/>
      <w:szCs w:val="18"/>
    </w:rPr>
  </w:style>
  <w:style w:type="character" w:styleId="nfaseIntensa">
    <w:name w:val="Intense Emphasis"/>
    <w:uiPriority w:val="21"/>
    <w:qFormat/>
    <w:rsid w:val="009C3B99"/>
    <w:rPr>
      <w:i/>
      <w:iCs/>
      <w:caps/>
      <w:color w:val="E65B01"/>
      <w:spacing w:val="10"/>
      <w:sz w:val="18"/>
      <w:szCs w:val="18"/>
    </w:rPr>
  </w:style>
  <w:style w:type="paragraph" w:styleId="Citao">
    <w:name w:val="Quote"/>
    <w:basedOn w:val="Normal"/>
    <w:link w:val="CitaoChar"/>
    <w:uiPriority w:val="29"/>
    <w:qFormat/>
    <w:rsid w:val="009C3B99"/>
    <w:rPr>
      <w:rFonts w:eastAsia="Century Schoolbook"/>
      <w:i/>
      <w:iCs/>
      <w:lang w:val="x-none" w:eastAsia="x-none"/>
    </w:rPr>
  </w:style>
  <w:style w:type="character" w:customStyle="1" w:styleId="CitaoChar">
    <w:name w:val="Citação Char"/>
    <w:link w:val="Citao"/>
    <w:uiPriority w:val="29"/>
    <w:rsid w:val="009C3B99"/>
    <w:rPr>
      <w:i/>
      <w:iCs/>
      <w:color w:val="414751"/>
      <w:sz w:val="20"/>
    </w:rPr>
  </w:style>
  <w:style w:type="paragraph" w:styleId="CitaoIntensa">
    <w:name w:val="Intense Quote"/>
    <w:basedOn w:val="Citao"/>
    <w:link w:val="CitaoIntensaChar"/>
    <w:uiPriority w:val="30"/>
    <w:qFormat/>
    <w:rsid w:val="009C3B99"/>
    <w:pPr>
      <w:pBdr>
        <w:bottom w:val="double" w:sz="4" w:space="4" w:color="FE8637"/>
      </w:pBdr>
      <w:spacing w:line="300" w:lineRule="auto"/>
      <w:ind w:left="936" w:right="936"/>
    </w:pPr>
    <w:rPr>
      <w:i w:val="0"/>
      <w:iCs w:val="0"/>
      <w:color w:val="E65B01"/>
    </w:rPr>
  </w:style>
  <w:style w:type="character" w:customStyle="1" w:styleId="CitaoIntensaChar">
    <w:name w:val="Citação Intensa Char"/>
    <w:link w:val="CitaoIntensa"/>
    <w:uiPriority w:val="30"/>
    <w:rsid w:val="009C3B99"/>
    <w:rPr>
      <w:color w:val="E65B01"/>
      <w:sz w:val="20"/>
    </w:rPr>
  </w:style>
  <w:style w:type="character" w:styleId="RefernciaIntensa">
    <w:name w:val="Intense Reference"/>
    <w:uiPriority w:val="32"/>
    <w:qFormat/>
    <w:rsid w:val="009C3B99"/>
    <w:rPr>
      <w:b/>
      <w:bCs/>
      <w:caps/>
      <w:color w:val="3667C3"/>
      <w:spacing w:val="5"/>
      <w:sz w:val="18"/>
      <w:szCs w:val="18"/>
    </w:rPr>
  </w:style>
  <w:style w:type="numbering" w:customStyle="1" w:styleId="ListaNumerada">
    <w:name w:val="Lista Numerada"/>
    <w:uiPriority w:val="99"/>
    <w:rsid w:val="009C3B99"/>
    <w:pPr>
      <w:numPr>
        <w:numId w:val="3"/>
      </w:numPr>
    </w:pPr>
  </w:style>
  <w:style w:type="paragraph" w:styleId="Subttulo">
    <w:name w:val="Subtitle"/>
    <w:basedOn w:val="Normal"/>
    <w:link w:val="SubttuloChar"/>
    <w:uiPriority w:val="11"/>
    <w:qFormat/>
    <w:rsid w:val="009C3B99"/>
    <w:rPr>
      <w:rFonts w:eastAsia="Century Schoolbook"/>
      <w:i/>
      <w:iCs/>
      <w:color w:val="575F6D"/>
      <w:spacing w:val="5"/>
      <w:sz w:val="24"/>
      <w:szCs w:val="24"/>
      <w:lang w:val="x-none" w:eastAsia="x-none"/>
    </w:rPr>
  </w:style>
  <w:style w:type="character" w:customStyle="1" w:styleId="SubttuloChar">
    <w:name w:val="Subtítulo Char"/>
    <w:link w:val="Subttulo"/>
    <w:uiPriority w:val="11"/>
    <w:rsid w:val="009C3B99"/>
    <w:rPr>
      <w:i/>
      <w:iCs/>
      <w:color w:val="575F6D"/>
      <w:spacing w:val="5"/>
      <w:sz w:val="24"/>
      <w:szCs w:val="24"/>
    </w:rPr>
  </w:style>
  <w:style w:type="character" w:styleId="nfaseSutil">
    <w:name w:val="Subtle Emphasis"/>
    <w:uiPriority w:val="19"/>
    <w:qFormat/>
    <w:rsid w:val="009C3B99"/>
    <w:rPr>
      <w:i/>
      <w:iCs/>
      <w:color w:val="E65B01"/>
    </w:rPr>
  </w:style>
  <w:style w:type="character" w:styleId="RefernciaSutil">
    <w:name w:val="Subtle Reference"/>
    <w:uiPriority w:val="31"/>
    <w:qFormat/>
    <w:rsid w:val="009C3B99"/>
    <w:rPr>
      <w:b/>
      <w:bCs/>
      <w:i/>
      <w:iCs/>
      <w:color w:val="3667C3"/>
    </w:rPr>
  </w:style>
  <w:style w:type="paragraph" w:styleId="Ttulo">
    <w:name w:val="Title"/>
    <w:basedOn w:val="Normal"/>
    <w:link w:val="TtuloChar"/>
    <w:uiPriority w:val="10"/>
    <w:qFormat/>
    <w:rsid w:val="009C3B99"/>
    <w:rPr>
      <w:smallCaps/>
      <w:color w:val="FE8637"/>
      <w:spacing w:val="10"/>
      <w:sz w:val="48"/>
      <w:szCs w:val="48"/>
      <w:lang w:val="x-none" w:eastAsia="x-none"/>
    </w:rPr>
  </w:style>
  <w:style w:type="character" w:customStyle="1" w:styleId="TtuloChar">
    <w:name w:val="Título Char"/>
    <w:link w:val="Ttulo"/>
    <w:uiPriority w:val="10"/>
    <w:rsid w:val="009C3B99"/>
    <w:rPr>
      <w:rFonts w:ascii="Century Schoolbook" w:eastAsia="Times New Roman" w:hAnsi="Century Schoolbook" w:cs="Times New Roman"/>
      <w:smallCaps/>
      <w:color w:val="FE8637"/>
      <w:spacing w:val="10"/>
      <w:sz w:val="48"/>
      <w:szCs w:val="48"/>
    </w:rPr>
  </w:style>
  <w:style w:type="paragraph" w:styleId="SemEspaamento">
    <w:name w:val="No Spacing"/>
    <w:uiPriority w:val="1"/>
    <w:qFormat/>
    <w:rsid w:val="009C3B99"/>
    <w:rPr>
      <w:rFonts w:eastAsia="Times New Roman" w:cs="Times New Roman"/>
      <w:color w:val="414751"/>
      <w:lang w:eastAsia="en-US"/>
    </w:rPr>
  </w:style>
  <w:style w:type="paragraph" w:customStyle="1" w:styleId="BarraLateral">
    <w:name w:val="Barra Lateral"/>
    <w:basedOn w:val="Normal"/>
    <w:uiPriority w:val="2"/>
    <w:semiHidden/>
    <w:unhideWhenUsed/>
    <w:rsid w:val="009C3B99"/>
    <w:pPr>
      <w:spacing w:line="300" w:lineRule="auto"/>
    </w:pPr>
    <w:rPr>
      <w:b/>
      <w:bCs/>
      <w:color w:val="E65B01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3B99"/>
    <w:pPr>
      <w:spacing w:after="0" w:line="240" w:lineRule="auto"/>
    </w:pPr>
    <w:rPr>
      <w:rFonts w:hAnsi="Tahoma"/>
      <w:sz w:val="16"/>
      <w:szCs w:val="16"/>
      <w:lang w:eastAsia="x-none"/>
    </w:rPr>
  </w:style>
  <w:style w:type="character" w:customStyle="1" w:styleId="TextodebaloChar">
    <w:name w:val="Texto de balão Char"/>
    <w:link w:val="Textodebalo"/>
    <w:uiPriority w:val="99"/>
    <w:semiHidden/>
    <w:rsid w:val="009C3B99"/>
    <w:rPr>
      <w:rFonts w:eastAsia="Times New Roman" w:hAnsi="Tahoma" w:cs="Times New Roman"/>
      <w:color w:val="414751"/>
      <w:sz w:val="16"/>
      <w:szCs w:val="16"/>
      <w:lang w:val="pt-BR"/>
    </w:rPr>
  </w:style>
  <w:style w:type="character" w:styleId="TextodoEspaoReservado">
    <w:name w:val="Placeholder Text"/>
    <w:uiPriority w:val="99"/>
    <w:unhideWhenUsed/>
    <w:rsid w:val="009C3B99"/>
    <w:rPr>
      <w:color w:val="808080"/>
    </w:rPr>
  </w:style>
  <w:style w:type="paragraph" w:customStyle="1" w:styleId="EndereodoRemetente0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9C3B99"/>
    <w:rPr>
      <w:b/>
      <w:bCs/>
      <w:color w:val="FE8637"/>
      <w:lang w:eastAsia="x-none"/>
    </w:rPr>
  </w:style>
  <w:style w:type="character" w:customStyle="1" w:styleId="DataChar">
    <w:name w:val="Data Char"/>
    <w:link w:val="Data"/>
    <w:uiPriority w:val="99"/>
    <w:rsid w:val="009C3B99"/>
    <w:rPr>
      <w:rFonts w:eastAsia="Times New Roman" w:cs="Times New Roman"/>
      <w:b/>
      <w:bCs/>
      <w:color w:val="FE8637"/>
      <w:sz w:val="20"/>
      <w:szCs w:val="20"/>
      <w:lang w:val="pt-BR"/>
    </w:rPr>
  </w:style>
  <w:style w:type="paragraph" w:styleId="Assinatura">
    <w:name w:val="Signature"/>
    <w:basedOn w:val="Encerramento"/>
    <w:link w:val="AssinaturaChar"/>
    <w:uiPriority w:val="99"/>
    <w:unhideWhenUsed/>
    <w:rsid w:val="009C3B99"/>
    <w:pPr>
      <w:spacing w:before="0" w:after="0"/>
      <w:contextualSpacing/>
    </w:pPr>
    <w:rPr>
      <w:rFonts w:eastAsia="Century Schoolbook"/>
      <w:lang w:val="x-none"/>
    </w:rPr>
  </w:style>
  <w:style w:type="character" w:customStyle="1" w:styleId="AssinaturaChar">
    <w:name w:val="Assinatura Char"/>
    <w:link w:val="Assinatura"/>
    <w:uiPriority w:val="99"/>
    <w:rsid w:val="009C3B99"/>
    <w:rPr>
      <w:color w:val="414751"/>
      <w:sz w:val="20"/>
    </w:rPr>
  </w:style>
  <w:style w:type="paragraph" w:customStyle="1" w:styleId="NomedoDestinatrio">
    <w:name w:val="Nome do Destinatário"/>
    <w:basedOn w:val="Normal"/>
    <w:uiPriority w:val="3"/>
    <w:qFormat/>
    <w:rsid w:val="009C3B99"/>
    <w:pPr>
      <w:spacing w:before="480" w:after="0" w:line="240" w:lineRule="auto"/>
      <w:contextualSpacing/>
    </w:pPr>
    <w:rPr>
      <w:b/>
      <w:bCs/>
    </w:rPr>
  </w:style>
  <w:style w:type="paragraph" w:styleId="PargrafodaLista">
    <w:name w:val="List Paragraph"/>
    <w:basedOn w:val="Normal"/>
    <w:uiPriority w:val="39"/>
    <w:qFormat/>
    <w:rsid w:val="009C3B99"/>
    <w:pPr>
      <w:ind w:left="720"/>
    </w:pPr>
  </w:style>
  <w:style w:type="paragraph" w:customStyle="1" w:styleId="Marcador1">
    <w:name w:val="Marcador 1"/>
    <w:basedOn w:val="PargrafodaLista"/>
    <w:uiPriority w:val="37"/>
    <w:qFormat/>
    <w:rsid w:val="009C3B99"/>
    <w:pPr>
      <w:numPr>
        <w:numId w:val="22"/>
      </w:numPr>
      <w:spacing w:after="0"/>
      <w:contextualSpacing/>
    </w:pPr>
    <w:rPr>
      <w:color w:val="auto"/>
    </w:rPr>
  </w:style>
  <w:style w:type="paragraph" w:customStyle="1" w:styleId="Marcador2">
    <w:name w:val="Marcador 2"/>
    <w:basedOn w:val="PargrafodaLista"/>
    <w:uiPriority w:val="37"/>
    <w:qFormat/>
    <w:rsid w:val="009C3B99"/>
    <w:pPr>
      <w:numPr>
        <w:ilvl w:val="1"/>
        <w:numId w:val="22"/>
      </w:numPr>
      <w:contextualSpacing/>
    </w:pPr>
    <w:rPr>
      <w:color w:val="auto"/>
    </w:rPr>
  </w:style>
  <w:style w:type="paragraph" w:customStyle="1" w:styleId="NomedaEmpresa">
    <w:name w:val="Nome da Empresa"/>
    <w:basedOn w:val="Normal"/>
    <w:uiPriority w:val="4"/>
    <w:qFormat/>
    <w:rsid w:val="009C3B99"/>
    <w:rPr>
      <w:color w:val="FFFFFF"/>
      <w:spacing w:val="20"/>
    </w:rPr>
  </w:style>
  <w:style w:type="paragraph" w:customStyle="1" w:styleId="Seo">
    <w:name w:val="Seção"/>
    <w:basedOn w:val="Normal"/>
    <w:uiPriority w:val="2"/>
    <w:qFormat/>
    <w:rsid w:val="002039BD"/>
    <w:pPr>
      <w:spacing w:before="200" w:after="0" w:line="240" w:lineRule="auto"/>
      <w:contextualSpacing/>
    </w:pPr>
    <w:rPr>
      <w:caps/>
      <w:noProof/>
      <w:color w:val="575F6D"/>
      <w:spacing w:val="10"/>
    </w:rPr>
  </w:style>
  <w:style w:type="paragraph" w:customStyle="1" w:styleId="Subseo">
    <w:name w:val="Subseção"/>
    <w:basedOn w:val="Normal"/>
    <w:uiPriority w:val="2"/>
    <w:qFormat/>
    <w:rsid w:val="002039BD"/>
    <w:pPr>
      <w:spacing w:before="60" w:after="0"/>
      <w:contextualSpacing/>
    </w:pPr>
    <w:rPr>
      <w:b/>
      <w:bCs/>
      <w:color w:val="575F6D"/>
    </w:rPr>
  </w:style>
  <w:style w:type="paragraph" w:styleId="Commarcadores">
    <w:name w:val="List Bullet"/>
    <w:basedOn w:val="Recuonormal"/>
    <w:uiPriority w:val="99"/>
    <w:unhideWhenUsed/>
    <w:rsid w:val="002039BD"/>
    <w:pPr>
      <w:numPr>
        <w:numId w:val="24"/>
      </w:numPr>
      <w:spacing w:after="0"/>
      <w:contextualSpacing/>
    </w:pPr>
    <w:rPr>
      <w:color w:val="575F6D"/>
    </w:rPr>
  </w:style>
  <w:style w:type="character" w:customStyle="1" w:styleId="apple-style-span">
    <w:name w:val="apple-style-span"/>
    <w:basedOn w:val="Fontepargpadro"/>
    <w:rsid w:val="008620F3"/>
  </w:style>
  <w:style w:type="character" w:styleId="Hyperlink">
    <w:name w:val="Hyperlink"/>
    <w:uiPriority w:val="99"/>
    <w:unhideWhenUsed/>
    <w:rsid w:val="008620F3"/>
    <w:rPr>
      <w:color w:val="0000FF"/>
      <w:u w:val="single"/>
    </w:rPr>
  </w:style>
  <w:style w:type="character" w:customStyle="1" w:styleId="apple-converted-space">
    <w:name w:val="apple-converted-space"/>
    <w:rsid w:val="00AF6B4C"/>
  </w:style>
  <w:style w:type="character" w:styleId="MenoPendente">
    <w:name w:val="Unresolved Mention"/>
    <w:basedOn w:val="Fontepargpadro"/>
    <w:uiPriority w:val="99"/>
    <w:semiHidden/>
    <w:unhideWhenUsed/>
    <w:rsid w:val="002B13D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B13DB"/>
    <w:rPr>
      <w:color w:val="954F72" w:themeColor="followedHyperlink"/>
      <w:u w:val="single"/>
    </w:rPr>
  </w:style>
  <w:style w:type="character" w:customStyle="1" w:styleId="white-space-pre">
    <w:name w:val="white-space-pre"/>
    <w:basedOn w:val="Fontepargpadro"/>
    <w:rsid w:val="002B13DB"/>
  </w:style>
  <w:style w:type="paragraph" w:customStyle="1" w:styleId="public-draftstyledefault-unorderedlistitem">
    <w:name w:val="public-draftstyledefault-unorderedlistitem"/>
    <w:basedOn w:val="Normal"/>
    <w:rsid w:val="00806338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7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65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92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648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77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88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4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33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87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1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lucas-lentz-2b9219230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520de%2520programas\Microsoft%2520Office\Templates\1046\OrielLetter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CBB21B218B774987B5364C5CDC329A" ma:contentTypeVersion="10" ma:contentTypeDescription="Crie um novo documento." ma:contentTypeScope="" ma:versionID="80e6a4b72fe8d9875f411da86523b8e0">
  <xsd:schema xmlns:xsd="http://www.w3.org/2001/XMLSchema" xmlns:xs="http://www.w3.org/2001/XMLSchema" xmlns:p="http://schemas.microsoft.com/office/2006/metadata/properties" xmlns:ns3="65ed22a7-1e64-42d2-96d5-c95ed776d0f3" xmlns:ns4="2bde4eea-71eb-49e0-b138-840fbfcf7462" targetNamespace="http://schemas.microsoft.com/office/2006/metadata/properties" ma:root="true" ma:fieldsID="95aab1cff53514894b3829c76740084e" ns3:_="" ns4:_="">
    <xsd:import namespace="65ed22a7-1e64-42d2-96d5-c95ed776d0f3"/>
    <xsd:import namespace="2bde4eea-71eb-49e0-b138-840fbfcf74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d22a7-1e64-42d2-96d5-c95ed776d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e4eea-71eb-49e0-b138-840fbfcf746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4F869-8B16-4448-BF99-E2E293092F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8D0B0-B746-4A22-A41C-309410B7B4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E3756F-52EF-452D-92CB-943C55C35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ed22a7-1e64-42d2-96d5-c95ed776d0f3"/>
    <ds:schemaRef ds:uri="2bde4eea-71eb-49e0-b138-840fbfcf74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83EC96-0DC1-4E7F-B288-F1D9A93FD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OrielLetter</Template>
  <TotalTime>3</TotalTime>
  <Pages>3</Pages>
  <Words>501</Words>
  <Characters>2707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Renê Felipe Batista dos Santos</vt:lpstr>
      <vt:lpstr>Renê Felipe Batista dos Santos</vt:lpstr>
    </vt:vector>
  </TitlesOfParts>
  <Company>HP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Renê Felipe Batista dos Santos</dc:title>
  <dc:subject/>
  <dc:creator>Allan</dc:creator>
  <cp:keywords/>
  <cp:lastModifiedBy>Lucas Lentz</cp:lastModifiedBy>
  <cp:revision>5</cp:revision>
  <cp:lastPrinted>2023-01-10T14:36:00Z</cp:lastPrinted>
  <dcterms:created xsi:type="dcterms:W3CDTF">2024-04-30T14:53:00Z</dcterms:created>
  <dcterms:modified xsi:type="dcterms:W3CDTF">2024-04-30T15:04:00Z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1046</vt:i4>
  </property>
  <property fmtid="{D5CDD505-2E9C-101B-9397-08002B2CF9AE}" pid="3" name="_Version">
    <vt:lpwstr>0809</vt:lpwstr>
  </property>
  <property fmtid="{D5CDD505-2E9C-101B-9397-08002B2CF9AE}" pid="4" name="ContentTypeId">
    <vt:lpwstr>0x01010009CBB21B218B774987B5364C5CDC329A</vt:lpwstr>
  </property>
</Properties>
</file>